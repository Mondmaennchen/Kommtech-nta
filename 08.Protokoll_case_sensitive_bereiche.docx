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1553E7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0E66E447" w:rsidR="00681E04" w:rsidRPr="00624B7F" w:rsidRDefault="009F0B78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8</w:t>
                </w:r>
                <w:r w:rsidR="00681E04">
                  <w:rPr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6A98BFAC" w:rsidR="00681E04" w:rsidRPr="00EE1806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A372A8">
                  <w:rPr>
                    <w:sz w:val="32"/>
                  </w:rPr>
                  <w:t>Thema:</w:t>
                </w:r>
                <w:r w:rsidRPr="00A372A8">
                  <w:t xml:space="preserve"> </w:t>
                </w:r>
                <w:r w:rsidR="00EE1806">
                  <w:t xml:space="preserve"> </w:t>
                </w:r>
                <w:r w:rsidR="009F0B78">
                  <w:rPr>
                    <w:sz w:val="32"/>
                    <w:szCs w:val="32"/>
                  </w:rPr>
                  <w:t>Case sensitive Bereiche Maps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537C90E7" w:rsidR="00733A74" w:rsidRPr="00D75506" w:rsidRDefault="009F0B78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30</w:t>
                </w:r>
                <w:r w:rsidR="00267769">
                  <w:rPr>
                    <w:sz w:val="24"/>
                  </w:rPr>
                  <w:t>.</w:t>
                </w:r>
                <w:r>
                  <w:rPr>
                    <w:sz w:val="24"/>
                  </w:rPr>
                  <w:t>11</w:t>
                </w:r>
                <w:r w:rsidR="00267769">
                  <w:rPr>
                    <w:sz w:val="24"/>
                  </w:rPr>
                  <w:t>.22/KW</w:t>
                </w:r>
                <w:r>
                  <w:rPr>
                    <w:sz w:val="24"/>
                  </w:rPr>
                  <w:t>48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06D1FDA3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1C3E2B0E" w14:textId="283869AF" w:rsidR="00523303" w:rsidRDefault="009F0B78">
          <w:pPr>
            <w:rPr>
              <w:sz w:val="24"/>
            </w:rPr>
          </w:pPr>
          <w:r>
            <w:rPr>
              <w:sz w:val="24"/>
            </w:rPr>
            <w:t>Gestalten Sie mehrere anklickbare Bereiche innerhalb einer Graphik</w:t>
          </w:r>
        </w:p>
        <w:p w14:paraId="173B3711" w14:textId="7BD86A7B" w:rsidR="009F0B78" w:rsidRDefault="009F0B78" w:rsidP="009F0B78">
          <w:pPr>
            <w:pStyle w:val="Listenabsatz"/>
            <w:numPr>
              <w:ilvl w:val="0"/>
              <w:numId w:val="20"/>
            </w:numPr>
            <w:rPr>
              <w:sz w:val="24"/>
            </w:rPr>
          </w:pPr>
          <w:r>
            <w:rPr>
              <w:sz w:val="24"/>
            </w:rPr>
            <w:t>Orange mittels Kreisform (z.B.5 Ecken)</w:t>
          </w:r>
        </w:p>
        <w:p w14:paraId="30D18F04" w14:textId="7B4A557F" w:rsidR="009F0B78" w:rsidRDefault="009F0B78" w:rsidP="009F0B78">
          <w:pPr>
            <w:pStyle w:val="Listenabsatz"/>
            <w:numPr>
              <w:ilvl w:val="0"/>
              <w:numId w:val="20"/>
            </w:numPr>
            <w:rPr>
              <w:sz w:val="24"/>
            </w:rPr>
          </w:pPr>
          <w:r>
            <w:rPr>
              <w:sz w:val="24"/>
            </w:rPr>
            <w:t xml:space="preserve">Weintauben </w:t>
          </w:r>
          <w:proofErr w:type="gramStart"/>
          <w:r>
            <w:rPr>
              <w:sz w:val="24"/>
            </w:rPr>
            <w:t>mittels Polygon</w:t>
          </w:r>
          <w:proofErr w:type="gramEnd"/>
        </w:p>
        <w:p w14:paraId="6DBEE956" w14:textId="76E83EAA" w:rsidR="009F0B78" w:rsidRPr="009F0B78" w:rsidRDefault="009F0B78" w:rsidP="009F0B78">
          <w:pPr>
            <w:pStyle w:val="Listenabsatz"/>
            <w:numPr>
              <w:ilvl w:val="0"/>
              <w:numId w:val="20"/>
            </w:numPr>
            <w:rPr>
              <w:sz w:val="24"/>
            </w:rPr>
          </w:pPr>
          <w:r>
            <w:rPr>
              <w:sz w:val="24"/>
            </w:rPr>
            <w:t xml:space="preserve">Ananas </w:t>
          </w:r>
          <w:proofErr w:type="gramStart"/>
          <w:r>
            <w:rPr>
              <w:sz w:val="24"/>
            </w:rPr>
            <w:t>mittels Rechteck</w:t>
          </w:r>
          <w:proofErr w:type="gramEnd"/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1553E7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66B4A3A7" w14:textId="522DFA1F" w:rsidR="00BB2393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4150081" w:history="1">
            <w:r w:rsidR="00BB2393" w:rsidRPr="00261B57">
              <w:rPr>
                <w:rStyle w:val="Hyperlink"/>
                <w:noProof/>
              </w:rPr>
              <w:t>1.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_Toc114150081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AF72C71" w14:textId="4BB98E7B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2" w:history="1">
            <w:r w:rsidR="00BB2393" w:rsidRPr="00261B57">
              <w:rPr>
                <w:rStyle w:val="Hyperlink"/>
                <w:noProof/>
              </w:rPr>
              <w:t>2.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_Toc114150082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770B7C7" w14:textId="08172868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3" w:history="1">
            <w:r w:rsidR="00BB2393" w:rsidRPr="00261B57">
              <w:rPr>
                <w:rStyle w:val="Hyperlink"/>
                <w:noProof/>
              </w:rPr>
              <w:t>3.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_Toc114150083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7A472721" w14:textId="407A1252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4" w:history="1">
            <w:r w:rsidR="00BB2393" w:rsidRPr="00261B57">
              <w:rPr>
                <w:rStyle w:val="Hyperlink"/>
                <w:noProof/>
              </w:rPr>
              <w:t>4.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_Toc114150084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16B51507" w14:textId="3EC9278D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5" w:history="1">
            <w:r w:rsidR="00BB2393" w:rsidRPr="00261B57">
              <w:rPr>
                <w:rStyle w:val="Hyperlink"/>
                <w:noProof/>
              </w:rPr>
              <w:t>5.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_Toc114150085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3BF460B8" w14:textId="3A73A127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6" w:history="1">
            <w:r w:rsidR="00BB2393" w:rsidRPr="00261B57">
              <w:rPr>
                <w:rStyle w:val="Hyperlink"/>
                <w:noProof/>
              </w:rPr>
              <w:t>6.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Aufgabe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_Toc114150086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292F4F02" w14:textId="1132CD25" w:rsidR="00BB2393" w:rsidRDefault="001553E7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4150087" w:history="1">
            <w:r w:rsidR="00BB2393" w:rsidRPr="00261B57">
              <w:rPr>
                <w:rStyle w:val="Hyperlink"/>
                <w:noProof/>
              </w:rPr>
              <w:t>7.</w:t>
            </w:r>
            <w:r w:rsidR="00BB2393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BB2393" w:rsidRPr="00261B57">
              <w:rPr>
                <w:rStyle w:val="Hyperlink"/>
                <w:noProof/>
              </w:rPr>
              <w:t>Quellenangabe</w:t>
            </w:r>
            <w:r w:rsidR="00BB2393">
              <w:rPr>
                <w:noProof/>
                <w:webHidden/>
              </w:rPr>
              <w:tab/>
            </w:r>
            <w:r w:rsidR="00BB2393">
              <w:rPr>
                <w:noProof/>
                <w:webHidden/>
              </w:rPr>
              <w:fldChar w:fldCharType="begin"/>
            </w:r>
            <w:r w:rsidR="00BB2393">
              <w:rPr>
                <w:noProof/>
                <w:webHidden/>
              </w:rPr>
              <w:instrText xml:space="preserve"> PAGEREF _Toc114150087 \h </w:instrText>
            </w:r>
            <w:r w:rsidR="00BB2393">
              <w:rPr>
                <w:noProof/>
                <w:webHidden/>
              </w:rPr>
            </w:r>
            <w:r w:rsidR="00BB2393">
              <w:rPr>
                <w:noProof/>
                <w:webHidden/>
              </w:rPr>
              <w:fldChar w:fldCharType="separate"/>
            </w:r>
            <w:r w:rsidR="00BB2393">
              <w:rPr>
                <w:noProof/>
                <w:webHidden/>
              </w:rPr>
              <w:t>3</w:t>
            </w:r>
            <w:r w:rsidR="00BB2393">
              <w:rPr>
                <w:noProof/>
                <w:webHidden/>
              </w:rPr>
              <w:fldChar w:fldCharType="end"/>
            </w:r>
          </w:hyperlink>
        </w:p>
        <w:p w14:paraId="13DB0BE4" w14:textId="16F6C33D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4DEB3675" w14:textId="659F6F0D" w:rsidR="001B7A72" w:rsidRPr="001B7A72" w:rsidRDefault="00EE1806" w:rsidP="001B7A72">
      <w:pPr>
        <w:pStyle w:val="berschrift1"/>
        <w:numPr>
          <w:ilvl w:val="0"/>
          <w:numId w:val="15"/>
        </w:numPr>
      </w:pPr>
      <w:r>
        <w:t xml:space="preserve"> </w:t>
      </w:r>
      <w:r w:rsidR="001B7A72">
        <w:t xml:space="preserve">Bild </w:t>
      </w:r>
    </w:p>
    <w:p w14:paraId="4B6AE889" w14:textId="71C056C1" w:rsidR="00B3340E" w:rsidRPr="00B3340E" w:rsidRDefault="001B7A72" w:rsidP="00B3340E">
      <w:r w:rsidRPr="001B7A72">
        <w:drawing>
          <wp:inline distT="0" distB="0" distL="0" distR="0" wp14:anchorId="7ACD261E" wp14:editId="2B3C3E6B">
            <wp:extent cx="2591025" cy="17908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410B" w14:textId="73D16E98" w:rsidR="001B7A72" w:rsidRDefault="001B7A72" w:rsidP="00B3340E">
      <w:r w:rsidRPr="001B7A72">
        <w:drawing>
          <wp:inline distT="0" distB="0" distL="0" distR="0" wp14:anchorId="1E290084" wp14:editId="26059641">
            <wp:extent cx="3147333" cy="28196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Bild einfügen und mittels </w:t>
      </w:r>
      <w:proofErr w:type="spellStart"/>
      <w:r>
        <w:t>usemap</w:t>
      </w:r>
      <w:proofErr w:type="spellEnd"/>
      <w:r>
        <w:t xml:space="preserve"> eine Verbindung zum                             </w:t>
      </w:r>
    </w:p>
    <w:p w14:paraId="534A764E" w14:textId="3E13FE4C" w:rsidR="00B3340E" w:rsidRDefault="001B7A72" w:rsidP="00B3340E">
      <w:r>
        <w:t xml:space="preserve">                                                                                              </w:t>
      </w:r>
      <w:proofErr w:type="spellStart"/>
      <w:r>
        <w:t>Map</w:t>
      </w:r>
      <w:proofErr w:type="spellEnd"/>
      <w:r>
        <w:t>-Tag machen</w:t>
      </w:r>
    </w:p>
    <w:p w14:paraId="2249E685" w14:textId="18289FD4" w:rsidR="00B3340E" w:rsidRPr="00EE1806" w:rsidRDefault="00B3340E" w:rsidP="00EE1806">
      <w:r>
        <w:t xml:space="preserve">       </w:t>
      </w:r>
    </w:p>
    <w:p w14:paraId="2E81D5E5" w14:textId="6D79586A" w:rsidR="00767F27" w:rsidRDefault="00267769" w:rsidP="00767F27">
      <w:pPr>
        <w:pStyle w:val="berschrift1"/>
        <w:numPr>
          <w:ilvl w:val="0"/>
          <w:numId w:val="15"/>
        </w:numPr>
      </w:pPr>
      <w:r>
        <w:t xml:space="preserve"> </w:t>
      </w:r>
      <w:r w:rsidR="00D7156F">
        <w:t>Aufgabe</w:t>
      </w:r>
    </w:p>
    <w:p w14:paraId="6341C97A" w14:textId="30603067" w:rsidR="001B7A72" w:rsidRDefault="001B7A72" w:rsidP="001B7A72">
      <w:r w:rsidRPr="001B7A72">
        <w:drawing>
          <wp:inline distT="0" distB="0" distL="0" distR="0" wp14:anchorId="11C443F0" wp14:editId="68737519">
            <wp:extent cx="6645910" cy="850265"/>
            <wp:effectExtent l="0" t="0" r="254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9D9B" w14:textId="3449382C" w:rsidR="001B7A72" w:rsidRDefault="001B7A72" w:rsidP="001B7A72">
      <w:r>
        <w:t xml:space="preserve">Verbindung zwischen der </w:t>
      </w:r>
      <w:proofErr w:type="spellStart"/>
      <w:r>
        <w:t>Map</w:t>
      </w:r>
      <w:proofErr w:type="spellEnd"/>
      <w:r>
        <w:t xml:space="preserve"> und dem Bild </w:t>
      </w:r>
      <w:proofErr w:type="gramStart"/>
      <w:r>
        <w:t>mittels gleichen Namen</w:t>
      </w:r>
      <w:proofErr w:type="gramEnd"/>
      <w:r>
        <w:t xml:space="preserve"> wie </w:t>
      </w:r>
      <w:proofErr w:type="spellStart"/>
      <w:r>
        <w:t>usemap</w:t>
      </w:r>
      <w:proofErr w:type="spellEnd"/>
      <w:r>
        <w:t xml:space="preserve"> herstellen.</w:t>
      </w:r>
    </w:p>
    <w:p w14:paraId="77FCBB95" w14:textId="1C9D9AF9" w:rsidR="001B7A72" w:rsidRDefault="001B7A72" w:rsidP="001B7A72">
      <w:r>
        <w:t xml:space="preserve">Mit dem area-Tag und einer Shape sowie der Form des anklickbaren </w:t>
      </w:r>
      <w:proofErr w:type="spellStart"/>
      <w:r>
        <w:t>bereiches</w:t>
      </w:r>
      <w:proofErr w:type="spellEnd"/>
      <w:r>
        <w:t xml:space="preserve"> erstellen.</w:t>
      </w:r>
    </w:p>
    <w:p w14:paraId="654EF93A" w14:textId="48B0669E" w:rsidR="001B7A72" w:rsidRDefault="001B7A72" w:rsidP="00196378">
      <w:pPr>
        <w:pStyle w:val="Listenabsatz"/>
        <w:numPr>
          <w:ilvl w:val="0"/>
          <w:numId w:val="21"/>
        </w:numPr>
      </w:pPr>
      <w:r>
        <w:t xml:space="preserve">Bei einem Kreis gibt man die x und y Koordinaten an der </w:t>
      </w:r>
      <w:proofErr w:type="spellStart"/>
      <w:r>
        <w:t>stelle</w:t>
      </w:r>
      <w:proofErr w:type="spellEnd"/>
      <w:r>
        <w:t xml:space="preserve"> an der man ihn haben will. Mit der dritten Stelle gibt man die Größe </w:t>
      </w:r>
      <w:r w:rsidR="00196378">
        <w:t>des Kreises an</w:t>
      </w:r>
    </w:p>
    <w:p w14:paraId="325DAA38" w14:textId="766CF49A" w:rsidR="00196378" w:rsidRDefault="00196378" w:rsidP="00196378">
      <w:pPr>
        <w:pStyle w:val="Listenabsatz"/>
        <w:numPr>
          <w:ilvl w:val="0"/>
          <w:numId w:val="21"/>
        </w:numPr>
      </w:pPr>
      <w:r>
        <w:t xml:space="preserve">Bei einem Rechteck gibt man die Koordinaten der Ecke recht oben und links unten an </w:t>
      </w:r>
    </w:p>
    <w:p w14:paraId="7BC67F55" w14:textId="69217FD5" w:rsidR="00BB2393" w:rsidRPr="00BB2393" w:rsidRDefault="00196378" w:rsidP="00D7156F">
      <w:pPr>
        <w:pStyle w:val="Listenabsatz"/>
        <w:numPr>
          <w:ilvl w:val="0"/>
          <w:numId w:val="21"/>
        </w:numPr>
      </w:pPr>
      <w:r>
        <w:t>Bei einem Polynom gibt man die Koordinaten aller Eckpunkte an</w:t>
      </w:r>
    </w:p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0" w:name="_Toc114150087"/>
      <w:r>
        <w:t>Quellenangabe</w:t>
      </w:r>
      <w:bookmarkEnd w:id="0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96ECD" w14:textId="77777777" w:rsidR="001553E7" w:rsidRDefault="001553E7" w:rsidP="00310CE4">
      <w:r>
        <w:separator/>
      </w:r>
    </w:p>
  </w:endnote>
  <w:endnote w:type="continuationSeparator" w:id="0">
    <w:p w14:paraId="27498895" w14:textId="77777777" w:rsidR="001553E7" w:rsidRDefault="001553E7" w:rsidP="00310CE4">
      <w:r>
        <w:continuationSeparator/>
      </w:r>
    </w:p>
  </w:endnote>
  <w:endnote w:type="continuationNotice" w:id="1">
    <w:p w14:paraId="48B7292E" w14:textId="77777777" w:rsidR="001553E7" w:rsidRDefault="001553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4DEF1" w14:textId="77777777" w:rsidR="001553E7" w:rsidRDefault="001553E7" w:rsidP="00310CE4">
      <w:r>
        <w:separator/>
      </w:r>
    </w:p>
  </w:footnote>
  <w:footnote w:type="continuationSeparator" w:id="0">
    <w:p w14:paraId="5F592CED" w14:textId="77777777" w:rsidR="001553E7" w:rsidRDefault="001553E7" w:rsidP="00310CE4">
      <w:r>
        <w:continuationSeparator/>
      </w:r>
    </w:p>
  </w:footnote>
  <w:footnote w:type="continuationNotice" w:id="1">
    <w:p w14:paraId="3493A9DF" w14:textId="77777777" w:rsidR="001553E7" w:rsidRDefault="001553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0E9C6E9E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196378">
      <w:t>30.11</w:t>
    </w:r>
    <w:r>
      <w:t>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B9C68F0"/>
    <w:multiLevelType w:val="hybridMultilevel"/>
    <w:tmpl w:val="AE5ECA2A"/>
    <w:lvl w:ilvl="0" w:tplc="05BC790E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F66C80"/>
    <w:multiLevelType w:val="hybridMultilevel"/>
    <w:tmpl w:val="5498B90E"/>
    <w:lvl w:ilvl="0" w:tplc="5E4A9AC8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0"/>
  </w:num>
  <w:num w:numId="4">
    <w:abstractNumId w:val="7"/>
  </w:num>
  <w:num w:numId="5">
    <w:abstractNumId w:val="12"/>
  </w:num>
  <w:num w:numId="6">
    <w:abstractNumId w:val="11"/>
  </w:num>
  <w:num w:numId="7">
    <w:abstractNumId w:val="9"/>
  </w:num>
  <w:num w:numId="8">
    <w:abstractNumId w:val="16"/>
  </w:num>
  <w:num w:numId="9">
    <w:abstractNumId w:val="1"/>
  </w:num>
  <w:num w:numId="10">
    <w:abstractNumId w:val="14"/>
  </w:num>
  <w:num w:numId="11">
    <w:abstractNumId w:val="19"/>
    <w:lvlOverride w:ilvl="0">
      <w:startOverride w:val="1"/>
    </w:lvlOverride>
  </w:num>
  <w:num w:numId="12">
    <w:abstractNumId w:val="17"/>
  </w:num>
  <w:num w:numId="13">
    <w:abstractNumId w:val="18"/>
    <w:lvlOverride w:ilvl="0">
      <w:startOverride w:val="1"/>
    </w:lvlOverride>
  </w:num>
  <w:num w:numId="14">
    <w:abstractNumId w:val="10"/>
  </w:num>
  <w:num w:numId="15">
    <w:abstractNumId w:val="8"/>
  </w:num>
  <w:num w:numId="16">
    <w:abstractNumId w:val="2"/>
  </w:num>
  <w:num w:numId="17">
    <w:abstractNumId w:val="5"/>
  </w:num>
  <w:num w:numId="18">
    <w:abstractNumId w:val="0"/>
  </w:num>
  <w:num w:numId="19">
    <w:abstractNumId w:val="15"/>
  </w:num>
  <w:num w:numId="20">
    <w:abstractNumId w:val="3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52186"/>
    <w:rsid w:val="001553E7"/>
    <w:rsid w:val="00165D3A"/>
    <w:rsid w:val="00170E1F"/>
    <w:rsid w:val="001841E1"/>
    <w:rsid w:val="00185B67"/>
    <w:rsid w:val="00187D47"/>
    <w:rsid w:val="0019205D"/>
    <w:rsid w:val="00193EFA"/>
    <w:rsid w:val="00196378"/>
    <w:rsid w:val="001A7123"/>
    <w:rsid w:val="001A716E"/>
    <w:rsid w:val="001A788F"/>
    <w:rsid w:val="001B28A2"/>
    <w:rsid w:val="001B40D2"/>
    <w:rsid w:val="001B5858"/>
    <w:rsid w:val="001B7A72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9F0B78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53CD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122EC7"/>
    <w:rsid w:val="00344F06"/>
    <w:rsid w:val="003E5355"/>
    <w:rsid w:val="003F1CB1"/>
    <w:rsid w:val="0040729B"/>
    <w:rsid w:val="007D47DF"/>
    <w:rsid w:val="00B34950"/>
    <w:rsid w:val="00B37E38"/>
    <w:rsid w:val="00B464A9"/>
    <w:rsid w:val="00B8356F"/>
    <w:rsid w:val="00BE501E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4</Pages>
  <Words>240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2</cp:revision>
  <cp:lastPrinted>2022-05-20T16:36:00Z</cp:lastPrinted>
  <dcterms:created xsi:type="dcterms:W3CDTF">2022-11-30T09:02:00Z</dcterms:created>
  <dcterms:modified xsi:type="dcterms:W3CDTF">2022-11-30T09:02:00Z</dcterms:modified>
</cp:coreProperties>
</file>