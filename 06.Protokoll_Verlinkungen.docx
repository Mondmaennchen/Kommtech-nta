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Default="00425E6A"/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Default="00610EC6" w:rsidP="00681E04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1E04" w:rsidRPr="00E63698">
                      <w:rPr>
                        <w:rFonts w:asciiTheme="majorHAnsi" w:eastAsiaTheme="majorEastAsia" w:hAnsiTheme="majorHAnsi" w:cstheme="majorBidi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437C1000" w:rsidR="00681E04" w:rsidRPr="00624B7F" w:rsidRDefault="008553B1" w:rsidP="00681E04">
                <w:pPr>
                  <w:pStyle w:val="KeinLeerraum"/>
                  <w:jc w:val="center"/>
                  <w:rPr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color w:val="484329" w:themeColor="background2" w:themeShade="3F"/>
                    <w:sz w:val="32"/>
                    <w:szCs w:val="28"/>
                  </w:rPr>
                  <w:t>6</w:t>
                </w:r>
                <w:r w:rsidR="00681E04">
                  <w:rPr>
                    <w:color w:val="484329" w:themeColor="background2" w:themeShade="3F"/>
                    <w:sz w:val="32"/>
                    <w:szCs w:val="28"/>
                  </w:rPr>
                  <w:t>. Praktikum</w:t>
                </w:r>
              </w:p>
            </w:tc>
          </w:tr>
          <w:tr w:rsidR="00681E04" w:rsidRPr="00A372A8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3B61EF90" w:rsidR="00681E04" w:rsidRPr="00EE1806" w:rsidRDefault="00681E04" w:rsidP="00681E04">
                <w:pPr>
                  <w:pStyle w:val="KeinLeerraum"/>
                  <w:jc w:val="center"/>
                  <w:rPr>
                    <w:sz w:val="32"/>
                    <w:szCs w:val="32"/>
                  </w:rPr>
                </w:pPr>
                <w:r w:rsidRPr="00A372A8">
                  <w:rPr>
                    <w:sz w:val="32"/>
                  </w:rPr>
                  <w:t>Thema:</w:t>
                </w:r>
                <w:r w:rsidRPr="00A372A8">
                  <w:t xml:space="preserve"> </w:t>
                </w:r>
                <w:r w:rsidR="00EE1806">
                  <w:t xml:space="preserve"> </w:t>
                </w:r>
                <w:r w:rsidR="00A86E48">
                  <w:rPr>
                    <w:sz w:val="32"/>
                    <w:szCs w:val="32"/>
                  </w:rPr>
                  <w:t>Verlinkungen</w:t>
                </w:r>
              </w:p>
            </w:tc>
          </w:tr>
          <w:tr w:rsidR="00681E0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624B7F" w:rsidRDefault="00267769" w:rsidP="00681E04">
                <w:pPr>
                  <w:pStyle w:val="KeinLeerraum"/>
                  <w:jc w:val="center"/>
                  <w:rPr>
                    <w:bCs w:val="0"/>
                    <w:sz w:val="28"/>
                  </w:rPr>
                </w:pPr>
                <w:r>
                  <w:rPr>
                    <w:bCs w:val="0"/>
                    <w:sz w:val="28"/>
                  </w:rPr>
                  <w:t>Florian Stocker</w:t>
                </w:r>
              </w:p>
            </w:tc>
          </w:tr>
          <w:tr w:rsidR="00681E0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116B92FD" w:rsidR="00733A74" w:rsidRPr="00D75506" w:rsidRDefault="00267769" w:rsidP="00681E04">
                <w:pPr>
                  <w:pStyle w:val="KeinLeerraum"/>
                  <w:jc w:val="center"/>
                  <w:rPr>
                    <w:bCs w:val="0"/>
                    <w:sz w:val="24"/>
                  </w:rPr>
                </w:pPr>
                <w:r>
                  <w:rPr>
                    <w:sz w:val="24"/>
                  </w:rPr>
                  <w:t>14.09.22/KW37</w:t>
                </w:r>
              </w:p>
            </w:tc>
          </w:tr>
          <w:tr w:rsidR="00681E0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Lehrer: Herrn Maulhardt</w:t>
                </w:r>
              </w:p>
            </w:tc>
          </w:tr>
          <w:tr w:rsidR="00681E0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E-Mail: </w:t>
                </w:r>
                <w:hyperlink r:id="rId9" w:history="1">
                  <w:r w:rsidRPr="00386797">
                    <w:rPr>
                      <w:rStyle w:val="Hyperlink"/>
                      <w:sz w:val="24"/>
                    </w:rPr>
                    <w:t>maulhardt@nta-isny.de</w:t>
                  </w:r>
                </w:hyperlink>
              </w:p>
            </w:tc>
          </w:tr>
          <w:tr w:rsidR="00681E0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NTA Isny</w:t>
                </w:r>
              </w:p>
            </w:tc>
          </w:tr>
        </w:tbl>
        <w:p w14:paraId="60E3C76C" w14:textId="77777777" w:rsidR="00523303" w:rsidRDefault="00425E6A">
          <w:pPr>
            <w:rPr>
              <w:sz w:val="24"/>
            </w:rPr>
          </w:pPr>
          <w:r>
            <w:rPr>
              <w:sz w:val="24"/>
            </w:rPr>
            <w:br w:type="page"/>
          </w:r>
        </w:p>
        <w:p w14:paraId="482A97E4" w14:textId="06D1FDA3" w:rsidR="00523303" w:rsidRDefault="00523303">
          <w:pPr>
            <w:rPr>
              <w:sz w:val="24"/>
            </w:rPr>
          </w:pPr>
          <w:r>
            <w:rPr>
              <w:sz w:val="24"/>
            </w:rPr>
            <w:lastRenderedPageBreak/>
            <w:t>Zusammenfassung der Aufgabe:</w:t>
          </w:r>
        </w:p>
        <w:p w14:paraId="1F51B993" w14:textId="1D490490" w:rsidR="00523303" w:rsidRDefault="00523303">
          <w:pPr>
            <w:rPr>
              <w:sz w:val="24"/>
            </w:rPr>
          </w:pPr>
        </w:p>
        <w:p w14:paraId="1540B8B8" w14:textId="6230FE44" w:rsidR="00523303" w:rsidRDefault="00A86E48">
          <w:pPr>
            <w:rPr>
              <w:sz w:val="24"/>
            </w:rPr>
          </w:pPr>
          <w:r>
            <w:rPr>
              <w:sz w:val="24"/>
            </w:rPr>
            <w:t>Website Konstrukt das untereinander verlinkt ist.</w:t>
          </w:r>
        </w:p>
        <w:p w14:paraId="0C97592A" w14:textId="4784466C" w:rsidR="00A86E48" w:rsidRDefault="00A86E48">
          <w:pPr>
            <w:rPr>
              <w:sz w:val="24"/>
            </w:rPr>
          </w:pPr>
          <w:r>
            <w:rPr>
              <w:sz w:val="24"/>
            </w:rPr>
            <w:t>Bilder einfügen, Links einfügen und Sprunghaken</w:t>
          </w:r>
        </w:p>
        <w:p w14:paraId="3CC691E0" w14:textId="77777777" w:rsidR="00523303" w:rsidRDefault="00523303">
          <w:pPr>
            <w:rPr>
              <w:sz w:val="24"/>
            </w:rPr>
          </w:pPr>
        </w:p>
        <w:p w14:paraId="5EB1C8AF" w14:textId="77777777" w:rsidR="00523303" w:rsidRDefault="00523303">
          <w:pPr>
            <w:rPr>
              <w:sz w:val="24"/>
            </w:rPr>
          </w:pPr>
        </w:p>
        <w:p w14:paraId="1C3E2B0E" w14:textId="77777777" w:rsidR="00523303" w:rsidRDefault="00523303">
          <w:pPr>
            <w:rPr>
              <w:sz w:val="24"/>
            </w:rPr>
          </w:pPr>
        </w:p>
        <w:p w14:paraId="4B75ACAC" w14:textId="77777777" w:rsidR="00523303" w:rsidRDefault="00523303">
          <w:pPr>
            <w:rPr>
              <w:sz w:val="24"/>
            </w:rPr>
          </w:pPr>
        </w:p>
        <w:p w14:paraId="2610BB89" w14:textId="77777777" w:rsidR="00523303" w:rsidRDefault="00523303">
          <w:pPr>
            <w:rPr>
              <w:sz w:val="24"/>
            </w:rPr>
          </w:pPr>
        </w:p>
        <w:p w14:paraId="29446BBB" w14:textId="77777777" w:rsidR="00523303" w:rsidRDefault="00523303">
          <w:pPr>
            <w:rPr>
              <w:sz w:val="24"/>
            </w:rPr>
          </w:pPr>
        </w:p>
        <w:p w14:paraId="45312D81" w14:textId="77777777" w:rsidR="00523303" w:rsidRDefault="00523303">
          <w:pPr>
            <w:rPr>
              <w:sz w:val="24"/>
            </w:rPr>
          </w:pPr>
        </w:p>
        <w:p w14:paraId="705123C5" w14:textId="77777777" w:rsidR="00523303" w:rsidRDefault="00523303">
          <w:pPr>
            <w:rPr>
              <w:sz w:val="24"/>
            </w:rPr>
          </w:pPr>
        </w:p>
        <w:p w14:paraId="794E4CB2" w14:textId="77777777" w:rsidR="00523303" w:rsidRDefault="00523303">
          <w:pPr>
            <w:rPr>
              <w:sz w:val="24"/>
            </w:rPr>
          </w:pPr>
        </w:p>
        <w:p w14:paraId="1A1A5C67" w14:textId="77777777" w:rsidR="00523303" w:rsidRDefault="00523303">
          <w:pPr>
            <w:rPr>
              <w:sz w:val="24"/>
            </w:rPr>
          </w:pPr>
        </w:p>
        <w:p w14:paraId="3A98D2C9" w14:textId="77777777" w:rsidR="00523303" w:rsidRDefault="00523303">
          <w:pPr>
            <w:rPr>
              <w:sz w:val="24"/>
            </w:rPr>
          </w:pPr>
        </w:p>
        <w:p w14:paraId="5D47B5FD" w14:textId="77777777" w:rsidR="00523303" w:rsidRDefault="00523303">
          <w:pPr>
            <w:rPr>
              <w:sz w:val="24"/>
            </w:rPr>
          </w:pPr>
        </w:p>
        <w:p w14:paraId="3F971E9E" w14:textId="77777777" w:rsidR="00523303" w:rsidRDefault="00523303">
          <w:pPr>
            <w:rPr>
              <w:sz w:val="24"/>
            </w:rPr>
          </w:pPr>
        </w:p>
        <w:p w14:paraId="4639D76D" w14:textId="77777777" w:rsidR="00523303" w:rsidRDefault="00523303">
          <w:pPr>
            <w:rPr>
              <w:sz w:val="24"/>
            </w:rPr>
          </w:pPr>
        </w:p>
        <w:p w14:paraId="0738BA7F" w14:textId="77777777" w:rsidR="00523303" w:rsidRDefault="00523303">
          <w:pPr>
            <w:rPr>
              <w:sz w:val="24"/>
            </w:rPr>
          </w:pPr>
        </w:p>
        <w:p w14:paraId="7E63308A" w14:textId="77777777" w:rsidR="00523303" w:rsidRDefault="00523303">
          <w:pPr>
            <w:rPr>
              <w:sz w:val="24"/>
            </w:rPr>
          </w:pPr>
        </w:p>
        <w:p w14:paraId="3C9A39A4" w14:textId="77777777" w:rsidR="00523303" w:rsidRDefault="00523303">
          <w:pPr>
            <w:rPr>
              <w:sz w:val="24"/>
            </w:rPr>
          </w:pPr>
        </w:p>
        <w:p w14:paraId="7F09494A" w14:textId="77777777" w:rsidR="00523303" w:rsidRDefault="00523303">
          <w:pPr>
            <w:rPr>
              <w:sz w:val="24"/>
            </w:rPr>
          </w:pPr>
        </w:p>
        <w:p w14:paraId="145BC155" w14:textId="77777777" w:rsidR="00523303" w:rsidRDefault="00523303">
          <w:pPr>
            <w:rPr>
              <w:sz w:val="24"/>
            </w:rPr>
          </w:pPr>
        </w:p>
        <w:p w14:paraId="763722EC" w14:textId="77777777" w:rsidR="00523303" w:rsidRDefault="00523303">
          <w:pPr>
            <w:rPr>
              <w:sz w:val="24"/>
            </w:rPr>
          </w:pPr>
        </w:p>
        <w:p w14:paraId="09AFC97F" w14:textId="77777777" w:rsidR="00523303" w:rsidRDefault="00523303">
          <w:pPr>
            <w:rPr>
              <w:sz w:val="24"/>
            </w:rPr>
          </w:pPr>
        </w:p>
        <w:p w14:paraId="06442849" w14:textId="77777777" w:rsidR="00523303" w:rsidRDefault="00523303">
          <w:pPr>
            <w:rPr>
              <w:sz w:val="24"/>
            </w:rPr>
          </w:pPr>
        </w:p>
        <w:p w14:paraId="0C03706C" w14:textId="77777777" w:rsidR="00523303" w:rsidRDefault="00523303">
          <w:pPr>
            <w:rPr>
              <w:sz w:val="24"/>
            </w:rPr>
          </w:pPr>
        </w:p>
        <w:p w14:paraId="4672A357" w14:textId="77777777" w:rsidR="00523303" w:rsidRDefault="00523303">
          <w:pPr>
            <w:rPr>
              <w:sz w:val="24"/>
            </w:rPr>
          </w:pPr>
        </w:p>
        <w:p w14:paraId="5C2E4676" w14:textId="77777777" w:rsidR="00523303" w:rsidRDefault="00523303">
          <w:pPr>
            <w:rPr>
              <w:sz w:val="24"/>
            </w:rPr>
          </w:pPr>
        </w:p>
        <w:p w14:paraId="446EED06" w14:textId="77777777" w:rsidR="00523303" w:rsidRDefault="00523303">
          <w:pPr>
            <w:rPr>
              <w:sz w:val="24"/>
            </w:rPr>
          </w:pPr>
        </w:p>
        <w:p w14:paraId="6EFECB12" w14:textId="77777777" w:rsidR="00523303" w:rsidRDefault="00523303">
          <w:pPr>
            <w:rPr>
              <w:sz w:val="24"/>
            </w:rPr>
          </w:pPr>
        </w:p>
        <w:p w14:paraId="76B78B7F" w14:textId="77777777" w:rsidR="00523303" w:rsidRDefault="00523303">
          <w:pPr>
            <w:rPr>
              <w:sz w:val="24"/>
            </w:rPr>
          </w:pPr>
        </w:p>
        <w:p w14:paraId="2473FD3F" w14:textId="77777777" w:rsidR="00523303" w:rsidRDefault="00523303">
          <w:pPr>
            <w:rPr>
              <w:sz w:val="24"/>
            </w:rPr>
          </w:pPr>
        </w:p>
        <w:p w14:paraId="4385CA59" w14:textId="77777777" w:rsidR="00523303" w:rsidRDefault="00523303">
          <w:pPr>
            <w:rPr>
              <w:sz w:val="24"/>
            </w:rPr>
          </w:pPr>
        </w:p>
        <w:p w14:paraId="570CB1D8" w14:textId="77777777" w:rsidR="00523303" w:rsidRDefault="00523303">
          <w:pPr>
            <w:rPr>
              <w:sz w:val="24"/>
            </w:rPr>
          </w:pPr>
        </w:p>
        <w:p w14:paraId="7A42D94C" w14:textId="77777777" w:rsidR="00523303" w:rsidRDefault="00523303">
          <w:pPr>
            <w:rPr>
              <w:sz w:val="24"/>
            </w:rPr>
          </w:pPr>
        </w:p>
        <w:p w14:paraId="4DAB4081" w14:textId="77777777" w:rsidR="00523303" w:rsidRDefault="00523303">
          <w:pPr>
            <w:rPr>
              <w:sz w:val="24"/>
            </w:rPr>
          </w:pPr>
        </w:p>
        <w:p w14:paraId="66AC7DB3" w14:textId="77777777" w:rsidR="00523303" w:rsidRDefault="00523303">
          <w:pPr>
            <w:rPr>
              <w:sz w:val="24"/>
            </w:rPr>
          </w:pPr>
        </w:p>
        <w:p w14:paraId="15F62A64" w14:textId="77777777" w:rsidR="00523303" w:rsidRDefault="00523303">
          <w:pPr>
            <w:rPr>
              <w:sz w:val="24"/>
            </w:rPr>
          </w:pPr>
        </w:p>
        <w:p w14:paraId="62E78437" w14:textId="77777777" w:rsidR="00523303" w:rsidRDefault="00523303">
          <w:pPr>
            <w:rPr>
              <w:sz w:val="24"/>
            </w:rPr>
          </w:pPr>
        </w:p>
        <w:p w14:paraId="24B95A9C" w14:textId="77777777" w:rsidR="00523303" w:rsidRDefault="00523303">
          <w:pPr>
            <w:rPr>
              <w:sz w:val="24"/>
            </w:rPr>
          </w:pPr>
        </w:p>
        <w:p w14:paraId="257E4D36" w14:textId="77777777" w:rsidR="00523303" w:rsidRDefault="00523303">
          <w:pPr>
            <w:rPr>
              <w:sz w:val="24"/>
            </w:rPr>
          </w:pPr>
        </w:p>
        <w:p w14:paraId="2C5300E8" w14:textId="77777777" w:rsidR="00523303" w:rsidRDefault="00523303">
          <w:pPr>
            <w:rPr>
              <w:sz w:val="24"/>
            </w:rPr>
          </w:pPr>
        </w:p>
        <w:p w14:paraId="1E1CFE0B" w14:textId="77777777" w:rsidR="00523303" w:rsidRDefault="00523303">
          <w:pPr>
            <w:rPr>
              <w:sz w:val="24"/>
            </w:rPr>
          </w:pPr>
        </w:p>
        <w:p w14:paraId="21A3564D" w14:textId="77777777" w:rsidR="00523303" w:rsidRDefault="00523303">
          <w:pPr>
            <w:rPr>
              <w:sz w:val="24"/>
            </w:rPr>
          </w:pPr>
        </w:p>
        <w:p w14:paraId="367A33A8" w14:textId="77777777" w:rsidR="00523303" w:rsidRDefault="00523303">
          <w:pPr>
            <w:rPr>
              <w:sz w:val="24"/>
            </w:rPr>
          </w:pPr>
        </w:p>
        <w:p w14:paraId="25A9CAA3" w14:textId="77777777" w:rsidR="00523303" w:rsidRDefault="00523303">
          <w:pPr>
            <w:rPr>
              <w:sz w:val="24"/>
            </w:rPr>
          </w:pPr>
        </w:p>
        <w:p w14:paraId="1F14781C" w14:textId="77777777" w:rsidR="00523303" w:rsidRDefault="00523303">
          <w:pPr>
            <w:rPr>
              <w:sz w:val="24"/>
            </w:rPr>
          </w:pPr>
        </w:p>
        <w:p w14:paraId="00DC795B" w14:textId="77777777" w:rsidR="00523303" w:rsidRDefault="00523303">
          <w:pPr>
            <w:rPr>
              <w:sz w:val="24"/>
            </w:rPr>
          </w:pPr>
        </w:p>
        <w:p w14:paraId="1642944F" w14:textId="77777777" w:rsidR="00523303" w:rsidRDefault="00523303">
          <w:pPr>
            <w:rPr>
              <w:sz w:val="24"/>
            </w:rPr>
          </w:pPr>
        </w:p>
        <w:p w14:paraId="2427FFEA" w14:textId="77777777" w:rsidR="00523303" w:rsidRDefault="00523303">
          <w:pPr>
            <w:rPr>
              <w:sz w:val="24"/>
            </w:rPr>
          </w:pPr>
        </w:p>
        <w:p w14:paraId="424AF2F8" w14:textId="77777777" w:rsidR="00523303" w:rsidRDefault="00523303">
          <w:pPr>
            <w:rPr>
              <w:sz w:val="24"/>
            </w:rPr>
          </w:pPr>
        </w:p>
        <w:p w14:paraId="1144688F" w14:textId="2D918292" w:rsidR="00425E6A" w:rsidRDefault="00610EC6">
          <w:pPr>
            <w:rPr>
              <w:sz w:val="24"/>
            </w:rPr>
          </w:pP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EndPr/>
      <w:sdtContent>
        <w:p w14:paraId="086BF2A5" w14:textId="23F18487" w:rsidR="00516B8C" w:rsidRPr="00523303" w:rsidRDefault="00516B8C">
          <w:pPr>
            <w:pStyle w:val="Inhaltsverzeichnisberschrift"/>
            <w:rPr>
              <w:rFonts w:ascii="Arial" w:eastAsiaTheme="minorHAnsi" w:hAnsi="Arial" w:cstheme="minorBidi"/>
              <w:b w:val="0"/>
              <w:bCs w:val="0"/>
              <w:color w:val="auto"/>
              <w:sz w:val="20"/>
              <w:szCs w:val="22"/>
            </w:rPr>
          </w:pPr>
          <w:r w:rsidRPr="00895E57">
            <w:rPr>
              <w:sz w:val="24"/>
              <w:szCs w:val="24"/>
            </w:rPr>
            <w:t>Inhaltsverzeichnis</w:t>
          </w:r>
        </w:p>
        <w:p w14:paraId="6E94243A" w14:textId="7B6EC2C1" w:rsidR="006F570F" w:rsidRDefault="00C92B9D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 w:rsidR="00516B8C">
            <w:instrText xml:space="preserve"> TOC \o "1-3" \h \z \u </w:instrText>
          </w:r>
          <w:r>
            <w:fldChar w:fldCharType="separate"/>
          </w:r>
          <w:hyperlink w:anchor="_Toc120091888" w:history="1">
            <w:r w:rsidR="006F570F" w:rsidRPr="002E0893">
              <w:rPr>
                <w:rStyle w:val="Hyperlink"/>
                <w:noProof/>
              </w:rPr>
              <w:t>1.</w:t>
            </w:r>
            <w:r w:rsidR="006F570F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6F570F" w:rsidRPr="002E0893">
              <w:rPr>
                <w:rStyle w:val="Hyperlink"/>
                <w:noProof/>
              </w:rPr>
              <w:t>Verlinkungen</w:t>
            </w:r>
            <w:r w:rsidR="006F570F">
              <w:rPr>
                <w:noProof/>
                <w:webHidden/>
              </w:rPr>
              <w:tab/>
            </w:r>
            <w:r w:rsidR="006F570F">
              <w:rPr>
                <w:noProof/>
                <w:webHidden/>
              </w:rPr>
              <w:fldChar w:fldCharType="begin"/>
            </w:r>
            <w:r w:rsidR="006F570F">
              <w:rPr>
                <w:noProof/>
                <w:webHidden/>
              </w:rPr>
              <w:instrText xml:space="preserve"> PAGEREF _Toc120091888 \h </w:instrText>
            </w:r>
            <w:r w:rsidR="006F570F">
              <w:rPr>
                <w:noProof/>
                <w:webHidden/>
              </w:rPr>
            </w:r>
            <w:r w:rsidR="006F570F">
              <w:rPr>
                <w:noProof/>
                <w:webHidden/>
              </w:rPr>
              <w:fldChar w:fldCharType="separate"/>
            </w:r>
            <w:r w:rsidR="006F570F">
              <w:rPr>
                <w:noProof/>
                <w:webHidden/>
              </w:rPr>
              <w:t>3</w:t>
            </w:r>
            <w:r w:rsidR="006F570F">
              <w:rPr>
                <w:noProof/>
                <w:webHidden/>
              </w:rPr>
              <w:fldChar w:fldCharType="end"/>
            </w:r>
          </w:hyperlink>
        </w:p>
        <w:p w14:paraId="443EBD2E" w14:textId="44CA1309" w:rsidR="006F570F" w:rsidRDefault="006F570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20091889" w:history="1">
            <w:r w:rsidRPr="002E089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2E0893">
              <w:rPr>
                <w:rStyle w:val="Hyperlink"/>
                <w:noProof/>
              </w:rPr>
              <w:t>Bilder einfügen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C6E25" w14:textId="09F33018" w:rsidR="006F570F" w:rsidRDefault="006F570F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20091890" w:history="1">
            <w:r w:rsidRPr="002E089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2E0893">
              <w:rPr>
                <w:rStyle w:val="Hyperlink"/>
                <w:noProof/>
              </w:rPr>
              <w:t>Quellenangabe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0BE4" w14:textId="4A4A5283" w:rsidR="00516B8C" w:rsidRDefault="00C92B9D">
          <w:r>
            <w:fldChar w:fldCharType="end"/>
          </w:r>
        </w:p>
      </w:sdtContent>
    </w:sdt>
    <w:p w14:paraId="2527C485" w14:textId="1AE69D54" w:rsidR="00DD6458" w:rsidRDefault="00EA56AE" w:rsidP="00321263">
      <w:r>
        <w:br w:type="page"/>
      </w:r>
    </w:p>
    <w:p w14:paraId="34A05B4F" w14:textId="55B50451" w:rsidR="00894BEC" w:rsidRPr="00267769" w:rsidRDefault="00894BEC" w:rsidP="00EE1806">
      <w:pPr>
        <w:pStyle w:val="berschrift1"/>
      </w:pPr>
    </w:p>
    <w:p w14:paraId="2026A55F" w14:textId="7EEE1E19" w:rsidR="002E48FE" w:rsidRDefault="00EE1806" w:rsidP="00321263">
      <w:pPr>
        <w:pStyle w:val="berschrift1"/>
        <w:numPr>
          <w:ilvl w:val="0"/>
          <w:numId w:val="15"/>
        </w:numPr>
      </w:pPr>
      <w:r>
        <w:t xml:space="preserve"> </w:t>
      </w:r>
      <w:bookmarkStart w:id="0" w:name="_Toc120091888"/>
      <w:r w:rsidR="00A86E48">
        <w:t>Verlinkungen</w:t>
      </w:r>
      <w:bookmarkEnd w:id="0"/>
      <w:r w:rsidR="00A86E48">
        <w:t xml:space="preserve"> </w:t>
      </w:r>
    </w:p>
    <w:p w14:paraId="778079E2" w14:textId="4E1C6355" w:rsidR="00A86E48" w:rsidRPr="00A86E48" w:rsidRDefault="00A86E48" w:rsidP="00A86E48">
      <w:r w:rsidRPr="00A86E48">
        <w:drawing>
          <wp:inline distT="0" distB="0" distL="0" distR="0" wp14:anchorId="321B8BC5" wp14:editId="45822A53">
            <wp:extent cx="6645910" cy="201930"/>
            <wp:effectExtent l="0" t="0" r="254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889" w14:textId="635F42D5" w:rsidR="00B3340E" w:rsidRPr="00B3340E" w:rsidRDefault="00B3340E" w:rsidP="00B3340E"/>
    <w:p w14:paraId="534A764E" w14:textId="00E9C404" w:rsidR="00B3340E" w:rsidRDefault="00A86E48" w:rsidP="00B3340E">
      <w:r>
        <w:t xml:space="preserve">Mit &lt;a href=“…“&gt; kann man links einfügen. </w:t>
      </w:r>
    </w:p>
    <w:p w14:paraId="231177F1" w14:textId="7CF63605" w:rsidR="00A86E48" w:rsidRDefault="00A86E48" w:rsidP="00B3340E">
      <w:r>
        <w:t>Sind die Websites die man Verlinken möchte im Gleichen Ordner reicht es auch nur den Namen des ***.html eingeben ums sie zu Verlinken. Ist dies nicht der Fall muss man den ganzen Pfad der ***.html angeben.</w:t>
      </w:r>
    </w:p>
    <w:p w14:paraId="0C83545B" w14:textId="77777777" w:rsidR="00A86E48" w:rsidRDefault="00A86E48" w:rsidP="00B3340E"/>
    <w:p w14:paraId="32D81D23" w14:textId="2547E853" w:rsidR="00A86E48" w:rsidRDefault="00A86E48" w:rsidP="00B3340E">
      <w:r w:rsidRPr="00A86E48">
        <w:drawing>
          <wp:inline distT="0" distB="0" distL="0" distR="0" wp14:anchorId="727C7719" wp14:editId="2BF1F950">
            <wp:extent cx="4046571" cy="335309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396E" w14:textId="72C98A4C" w:rsidR="00A86E48" w:rsidRDefault="00A86E48" w:rsidP="00B3340E">
      <w:r>
        <w:t>Mit &lt;a href=“…“&gt; kann man auch links zu schon bestehen Websites im Internet verlinken</w:t>
      </w:r>
    </w:p>
    <w:p w14:paraId="23696353" w14:textId="1D142D96" w:rsidR="00A86E48" w:rsidRDefault="00A86E48" w:rsidP="00B3340E"/>
    <w:p w14:paraId="2A25A371" w14:textId="41182204" w:rsidR="00A86E48" w:rsidRDefault="00A86E48" w:rsidP="00B3340E">
      <w:r w:rsidRPr="00A86E48">
        <w:drawing>
          <wp:inline distT="0" distB="0" distL="0" distR="0" wp14:anchorId="2DC3B907" wp14:editId="489DFD1C">
            <wp:extent cx="2552921" cy="67061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A86E48">
        <w:drawing>
          <wp:inline distT="0" distB="0" distL="0" distR="0" wp14:anchorId="707FF39D" wp14:editId="77B1C278">
            <wp:extent cx="1996613" cy="670618"/>
            <wp:effectExtent l="0" t="0" r="381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F77" w14:textId="416BDBE6" w:rsidR="00A86E48" w:rsidRDefault="00A86E48" w:rsidP="00B3340E">
      <w:r>
        <w:t>Auch kann man Sprunghaken machen.</w:t>
      </w:r>
    </w:p>
    <w:p w14:paraId="61DFF094" w14:textId="2D852F2D" w:rsidR="00A86E48" w:rsidRDefault="00A86E48" w:rsidP="00B3340E">
      <w:r>
        <w:t xml:space="preserve">Dafür muss man eine id für die anzuspringende Zeile markieren. </w:t>
      </w:r>
    </w:p>
    <w:p w14:paraId="2249E685" w14:textId="271C409D" w:rsidR="00B3340E" w:rsidRPr="00EE1806" w:rsidRDefault="00A86E48" w:rsidP="00EE1806">
      <w:r>
        <w:t xml:space="preserve">Mit &lt;a href=“#…“&gt; kann man dann zu </w:t>
      </w:r>
      <w:r w:rsidR="006F570F">
        <w:t>der Stelle Springen</w:t>
      </w:r>
    </w:p>
    <w:p w14:paraId="2E81D5E5" w14:textId="4DC35F8E" w:rsidR="00767F27" w:rsidRDefault="00267769" w:rsidP="00767F27">
      <w:pPr>
        <w:pStyle w:val="berschrift1"/>
        <w:numPr>
          <w:ilvl w:val="0"/>
          <w:numId w:val="15"/>
        </w:numPr>
      </w:pPr>
      <w:r>
        <w:t xml:space="preserve"> </w:t>
      </w:r>
      <w:bookmarkStart w:id="1" w:name="_Toc120091889"/>
      <w:r w:rsidR="006F570F">
        <w:t>Bilder einfügen</w:t>
      </w:r>
      <w:bookmarkEnd w:id="1"/>
    </w:p>
    <w:p w14:paraId="5B35B0B6" w14:textId="1295AE80" w:rsidR="006F570F" w:rsidRDefault="006F570F" w:rsidP="006F570F">
      <w:r w:rsidRPr="006F570F">
        <w:drawing>
          <wp:inline distT="0" distB="0" distL="0" distR="0" wp14:anchorId="274F0B53" wp14:editId="1E723450">
            <wp:extent cx="1691787" cy="190517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70F">
        <w:drawing>
          <wp:inline distT="0" distB="0" distL="0" distR="0" wp14:anchorId="2DB4557D" wp14:editId="7A405F51">
            <wp:extent cx="2370025" cy="207282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E4FD" w14:textId="7181BF58" w:rsidR="006F570F" w:rsidRDefault="006F570F" w:rsidP="006F570F">
      <w:r>
        <w:t>Mit dem Tag &lt;img src=“…“&gt; kann man Bilder einfügen.</w:t>
      </w:r>
    </w:p>
    <w:p w14:paraId="05F5C167" w14:textId="489AA29E" w:rsidR="006F570F" w:rsidRPr="006F570F" w:rsidRDefault="006F570F" w:rsidP="006F570F">
      <w:r>
        <w:t>Hier gelten die gleichen Regeln wie bei den Verlinkungen.</w:t>
      </w:r>
    </w:p>
    <w:p w14:paraId="7BC67F55" w14:textId="6DD03EFF" w:rsidR="00BB2393" w:rsidRPr="00BB2393" w:rsidRDefault="00BB2393" w:rsidP="00D7156F">
      <w:pPr>
        <w:pStyle w:val="berschrift1"/>
      </w:pPr>
    </w:p>
    <w:p w14:paraId="06EF39F7" w14:textId="088F2953" w:rsidR="00364D81" w:rsidRPr="00364D81" w:rsidRDefault="00364D81" w:rsidP="00BB2393">
      <w:pPr>
        <w:pStyle w:val="berschrift1"/>
        <w:numPr>
          <w:ilvl w:val="0"/>
          <w:numId w:val="15"/>
        </w:numPr>
      </w:pPr>
      <w:bookmarkStart w:id="2" w:name="_Toc120091890"/>
      <w:r>
        <w:t>Quellenangabe</w:t>
      </w:r>
      <w:bookmarkEnd w:id="2"/>
    </w:p>
    <w:p w14:paraId="1FE59458" w14:textId="77777777" w:rsidR="00267769" w:rsidRPr="00267769" w:rsidRDefault="00267769" w:rsidP="00267769"/>
    <w:p w14:paraId="0C5E4064" w14:textId="77777777" w:rsidR="00267769" w:rsidRPr="00267769" w:rsidRDefault="00267769" w:rsidP="00267769">
      <w:pPr>
        <w:pStyle w:val="berschrift1"/>
      </w:pPr>
    </w:p>
    <w:p w14:paraId="1CDEBA89" w14:textId="2A3DEF5F" w:rsidR="00267769" w:rsidRDefault="00267769" w:rsidP="00267769">
      <w:pPr>
        <w:rPr>
          <w:sz w:val="24"/>
          <w:szCs w:val="28"/>
        </w:rPr>
      </w:pPr>
    </w:p>
    <w:p w14:paraId="2514D74C" w14:textId="77777777" w:rsidR="00267769" w:rsidRDefault="00267769" w:rsidP="00267769">
      <w:pPr>
        <w:rPr>
          <w:sz w:val="24"/>
          <w:szCs w:val="28"/>
        </w:rPr>
      </w:pPr>
    </w:p>
    <w:p w14:paraId="404144A3" w14:textId="77777777" w:rsidR="00267769" w:rsidRPr="00267769" w:rsidRDefault="00267769" w:rsidP="00267769">
      <w:pPr>
        <w:pStyle w:val="berschrift1"/>
      </w:pPr>
    </w:p>
    <w:sectPr w:rsidR="00267769" w:rsidRPr="00267769" w:rsidSect="00F92CB4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5F4DB" w14:textId="77777777" w:rsidR="00610EC6" w:rsidRDefault="00610EC6" w:rsidP="00310CE4">
      <w:r>
        <w:separator/>
      </w:r>
    </w:p>
  </w:endnote>
  <w:endnote w:type="continuationSeparator" w:id="0">
    <w:p w14:paraId="4C46FC79" w14:textId="77777777" w:rsidR="00610EC6" w:rsidRDefault="00610EC6" w:rsidP="00310CE4">
      <w:r>
        <w:continuationSeparator/>
      </w:r>
    </w:p>
  </w:endnote>
  <w:endnote w:type="continuationNotice" w:id="1">
    <w:p w14:paraId="5D2EBD86" w14:textId="77777777" w:rsidR="00610EC6" w:rsidRDefault="00610E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233AC" w14:textId="77777777" w:rsidR="00610EC6" w:rsidRDefault="00610EC6" w:rsidP="00310CE4">
      <w:r>
        <w:separator/>
      </w:r>
    </w:p>
  </w:footnote>
  <w:footnote w:type="continuationSeparator" w:id="0">
    <w:p w14:paraId="7C559769" w14:textId="77777777" w:rsidR="00610EC6" w:rsidRDefault="00610EC6" w:rsidP="00310CE4">
      <w:r>
        <w:continuationSeparator/>
      </w:r>
    </w:p>
  </w:footnote>
  <w:footnote w:type="continuationNotice" w:id="1">
    <w:p w14:paraId="2EF63C1D" w14:textId="77777777" w:rsidR="00610EC6" w:rsidRDefault="00610E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7801BEFC" w:rsidR="00F92CB4" w:rsidRDefault="00F92CB4">
    <w:pPr>
      <w:pStyle w:val="Kopfzeile"/>
    </w:pPr>
    <w:r>
      <w:t xml:space="preserve">Florian Stocker                                                                                                                                        </w:t>
    </w:r>
    <w:r w:rsidR="00A86E48">
      <w:t>11</w:t>
    </w:r>
    <w:r>
      <w:t>/</w:t>
    </w:r>
    <w:r w:rsidR="00A86E48">
      <w:t>23</w:t>
    </w:r>
    <w:r>
      <w:t>/2022</w:t>
    </w:r>
  </w:p>
  <w:p w14:paraId="596728E8" w14:textId="0F192C4A" w:rsidR="00F92CB4" w:rsidRDefault="00F92CB4">
    <w:pPr>
      <w:pStyle w:val="Kopfzeile"/>
    </w:pPr>
    <w:r>
      <w:t>NTA Isny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8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14"/>
  </w:num>
  <w:num w:numId="9">
    <w:abstractNumId w:val="1"/>
  </w:num>
  <w:num w:numId="10">
    <w:abstractNumId w:val="12"/>
  </w:num>
  <w:num w:numId="11">
    <w:abstractNumId w:val="17"/>
    <w:lvlOverride w:ilvl="0">
      <w:startOverride w:val="1"/>
    </w:lvlOverride>
  </w:num>
  <w:num w:numId="12">
    <w:abstractNumId w:val="15"/>
  </w:num>
  <w:num w:numId="13">
    <w:abstractNumId w:val="16"/>
    <w:lvlOverride w:ilvl="0">
      <w:startOverride w:val="1"/>
    </w:lvlOverride>
  </w:num>
  <w:num w:numId="14">
    <w:abstractNumId w:val="8"/>
  </w:num>
  <w:num w:numId="15">
    <w:abstractNumId w:val="6"/>
  </w:num>
  <w:num w:numId="16">
    <w:abstractNumId w:val="2"/>
  </w:num>
  <w:num w:numId="17">
    <w:abstractNumId w:val="4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42929"/>
    <w:rsid w:val="00152186"/>
    <w:rsid w:val="00165D3A"/>
    <w:rsid w:val="00170E1F"/>
    <w:rsid w:val="001841E1"/>
    <w:rsid w:val="00185B67"/>
    <w:rsid w:val="00187D47"/>
    <w:rsid w:val="0019205D"/>
    <w:rsid w:val="00193EFA"/>
    <w:rsid w:val="001A7123"/>
    <w:rsid w:val="001A716E"/>
    <w:rsid w:val="001A788F"/>
    <w:rsid w:val="001B28A2"/>
    <w:rsid w:val="001B40D2"/>
    <w:rsid w:val="001B5858"/>
    <w:rsid w:val="001C2430"/>
    <w:rsid w:val="001D4D0B"/>
    <w:rsid w:val="001E3E7A"/>
    <w:rsid w:val="001E54D9"/>
    <w:rsid w:val="001F0C25"/>
    <w:rsid w:val="001F1A4A"/>
    <w:rsid w:val="00205173"/>
    <w:rsid w:val="002073C1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404A"/>
    <w:rsid w:val="00374FB9"/>
    <w:rsid w:val="00375548"/>
    <w:rsid w:val="003A1699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5E6A"/>
    <w:rsid w:val="00443BA1"/>
    <w:rsid w:val="00447186"/>
    <w:rsid w:val="00447315"/>
    <w:rsid w:val="00456D65"/>
    <w:rsid w:val="00475196"/>
    <w:rsid w:val="0048282D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C4A66"/>
    <w:rsid w:val="005D2F8D"/>
    <w:rsid w:val="005D4D77"/>
    <w:rsid w:val="005D716E"/>
    <w:rsid w:val="00606A48"/>
    <w:rsid w:val="00610091"/>
    <w:rsid w:val="00610EC6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7785"/>
    <w:rsid w:val="006B1DA7"/>
    <w:rsid w:val="006B2252"/>
    <w:rsid w:val="006B6A97"/>
    <w:rsid w:val="006C5759"/>
    <w:rsid w:val="006D7B8B"/>
    <w:rsid w:val="006E2430"/>
    <w:rsid w:val="006E5558"/>
    <w:rsid w:val="006F570F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3E46"/>
    <w:rsid w:val="007C62E3"/>
    <w:rsid w:val="007E5DC8"/>
    <w:rsid w:val="007E5EE3"/>
    <w:rsid w:val="007F1E47"/>
    <w:rsid w:val="007F4DE9"/>
    <w:rsid w:val="008037BB"/>
    <w:rsid w:val="00806A62"/>
    <w:rsid w:val="00821DF9"/>
    <w:rsid w:val="00830287"/>
    <w:rsid w:val="00834896"/>
    <w:rsid w:val="00851012"/>
    <w:rsid w:val="00851773"/>
    <w:rsid w:val="008526DC"/>
    <w:rsid w:val="00852867"/>
    <w:rsid w:val="008548C2"/>
    <w:rsid w:val="008553B1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131A"/>
    <w:rsid w:val="009D70C0"/>
    <w:rsid w:val="009E2200"/>
    <w:rsid w:val="009E6086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86E48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7156"/>
    <w:rsid w:val="00B57314"/>
    <w:rsid w:val="00B5764E"/>
    <w:rsid w:val="00B644A1"/>
    <w:rsid w:val="00B6495E"/>
    <w:rsid w:val="00B72E15"/>
    <w:rsid w:val="00B94D40"/>
    <w:rsid w:val="00BB2393"/>
    <w:rsid w:val="00BC4774"/>
    <w:rsid w:val="00BD00E7"/>
    <w:rsid w:val="00BD5E78"/>
    <w:rsid w:val="00BE225F"/>
    <w:rsid w:val="00C00F85"/>
    <w:rsid w:val="00C114C8"/>
    <w:rsid w:val="00C23176"/>
    <w:rsid w:val="00C31DCF"/>
    <w:rsid w:val="00C32542"/>
    <w:rsid w:val="00C374B4"/>
    <w:rsid w:val="00C51956"/>
    <w:rsid w:val="00C53B74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156F"/>
    <w:rsid w:val="00D75506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7315"/>
    <w:rsid w:val="00EF1B96"/>
    <w:rsid w:val="00EF5546"/>
    <w:rsid w:val="00F0374A"/>
    <w:rsid w:val="00F04D69"/>
    <w:rsid w:val="00F11DA4"/>
    <w:rsid w:val="00F144B0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122EC7"/>
    <w:rsid w:val="002808FF"/>
    <w:rsid w:val="00344F06"/>
    <w:rsid w:val="003E5355"/>
    <w:rsid w:val="003F1CB1"/>
    <w:rsid w:val="0040729B"/>
    <w:rsid w:val="007D47DF"/>
    <w:rsid w:val="00B37E38"/>
    <w:rsid w:val="00B464A9"/>
    <w:rsid w:val="00B8356F"/>
    <w:rsid w:val="00BE501E"/>
    <w:rsid w:val="00C03AA9"/>
    <w:rsid w:val="00E548CA"/>
    <w:rsid w:val="00E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5</Pages>
  <Words>185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3</cp:revision>
  <cp:lastPrinted>2022-05-20T16:36:00Z</cp:lastPrinted>
  <dcterms:created xsi:type="dcterms:W3CDTF">2022-11-23T09:32:00Z</dcterms:created>
  <dcterms:modified xsi:type="dcterms:W3CDTF">2022-11-23T09:32:00Z</dcterms:modified>
</cp:coreProperties>
</file>