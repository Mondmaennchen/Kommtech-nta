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776274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7754FC0" w14:textId="6F950831" w:rsidR="00425E6A" w:rsidRDefault="00425E6A"/>
        <w:tbl>
          <w:tblPr>
            <w:tblStyle w:val="HelleListe-Akzent1"/>
            <w:tblpPr w:leftFromText="187" w:rightFromText="187" w:vertAnchor="page" w:horzAnchor="margin" w:tblpXSpec="center" w:tblpY="5001"/>
            <w:tblW w:w="3095" w:type="pct"/>
            <w:tblBorders>
              <w:insideH w:val="single" w:sz="6" w:space="0" w:color="4F81BD" w:themeColor="accent1"/>
              <w:insideV w:val="single" w:sz="6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466"/>
          </w:tblGrid>
          <w:tr w:rsidR="00681E04" w14:paraId="39CBC4AF" w14:textId="77777777" w:rsidTr="00681E0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4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</w:tcPr>
              <w:p w14:paraId="43E4C0F8" w14:textId="77777777" w:rsidR="00681E04" w:rsidRDefault="00C7099F" w:rsidP="00681E04">
                <w:pPr>
                  <w:pStyle w:val="KeinLeerraum"/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000000" w:themeColor="text1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B88CDF2E19BF462189796AB0A89A60D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81E04" w:rsidRPr="00E63698">
                      <w:rPr>
                        <w:rFonts w:asciiTheme="majorHAnsi" w:eastAsiaTheme="majorEastAsia" w:hAnsiTheme="majorHAnsi" w:cstheme="majorBidi"/>
                        <w:b w:val="0"/>
                        <w:bCs w:val="0"/>
                        <w:color w:val="000000" w:themeColor="text1"/>
                        <w:sz w:val="48"/>
                        <w:szCs w:val="48"/>
                      </w:rPr>
                      <w:t>Kommunikationstechnik</w:t>
                    </w:r>
                  </w:sdtContent>
                </w:sdt>
              </w:p>
            </w:tc>
          </w:tr>
          <w:tr w:rsidR="00681E04" w14:paraId="4F89F96F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9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59453834" w14:textId="1A001DEE" w:rsidR="00681E04" w:rsidRPr="00624B7F" w:rsidRDefault="00F96C2D" w:rsidP="00681E04">
                <w:pPr>
                  <w:pStyle w:val="KeinLeerraum"/>
                  <w:jc w:val="center"/>
                  <w:rPr>
                    <w:color w:val="484329" w:themeColor="background2" w:themeShade="3F"/>
                    <w:sz w:val="32"/>
                    <w:szCs w:val="28"/>
                  </w:rPr>
                </w:pPr>
                <w:r>
                  <w:rPr>
                    <w:color w:val="484329" w:themeColor="background2" w:themeShade="3F"/>
                    <w:sz w:val="32"/>
                    <w:szCs w:val="28"/>
                  </w:rPr>
                  <w:t>5.Praktikum</w:t>
                </w:r>
              </w:p>
            </w:tc>
          </w:tr>
          <w:tr w:rsidR="00681E04" w:rsidRPr="00A372A8" w14:paraId="6B2CD782" w14:textId="77777777" w:rsidTr="00681E04">
            <w:trPr>
              <w:trHeight w:val="52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7B32E94B" w14:textId="60355656" w:rsidR="00681E04" w:rsidRPr="00EE1806" w:rsidRDefault="00681E04" w:rsidP="00681E04">
                <w:pPr>
                  <w:pStyle w:val="KeinLeerraum"/>
                  <w:jc w:val="center"/>
                  <w:rPr>
                    <w:sz w:val="32"/>
                    <w:szCs w:val="32"/>
                  </w:rPr>
                </w:pPr>
                <w:r w:rsidRPr="00A372A8">
                  <w:rPr>
                    <w:sz w:val="32"/>
                  </w:rPr>
                  <w:t>Thema:</w:t>
                </w:r>
                <w:r w:rsidRPr="00A372A8">
                  <w:t xml:space="preserve"> </w:t>
                </w:r>
                <w:r w:rsidR="00EE1806">
                  <w:t xml:space="preserve"> </w:t>
                </w:r>
                <w:r w:rsidR="00B93B58">
                  <w:rPr>
                    <w:sz w:val="32"/>
                    <w:szCs w:val="32"/>
                  </w:rPr>
                  <w:t>As</w:t>
                </w:r>
                <w:r w:rsidR="00F96C2D">
                  <w:rPr>
                    <w:sz w:val="32"/>
                    <w:szCs w:val="32"/>
                  </w:rPr>
                  <w:t>y</w:t>
                </w:r>
                <w:r w:rsidR="00B93B58">
                  <w:rPr>
                    <w:sz w:val="32"/>
                    <w:szCs w:val="32"/>
                  </w:rPr>
                  <w:t>m</w:t>
                </w:r>
                <w:r w:rsidR="00F96C2D">
                  <w:rPr>
                    <w:sz w:val="32"/>
                    <w:szCs w:val="32"/>
                  </w:rPr>
                  <w:t>met</w:t>
                </w:r>
                <w:r w:rsidR="00B93B58">
                  <w:rPr>
                    <w:sz w:val="32"/>
                    <w:szCs w:val="32"/>
                  </w:rPr>
                  <w:t>r</w:t>
                </w:r>
                <w:r w:rsidR="00F96C2D">
                  <w:rPr>
                    <w:sz w:val="32"/>
                    <w:szCs w:val="32"/>
                  </w:rPr>
                  <w:t>ische Tabell</w:t>
                </w:r>
                <w:r w:rsidR="00B93B58">
                  <w:rPr>
                    <w:sz w:val="32"/>
                    <w:szCs w:val="32"/>
                  </w:rPr>
                  <w:t>e, Absätze und Aufzählungen</w:t>
                </w:r>
                <w:r w:rsidR="00F96C2D">
                  <w:rPr>
                    <w:sz w:val="32"/>
                    <w:szCs w:val="32"/>
                  </w:rPr>
                  <w:t xml:space="preserve"> </w:t>
                </w:r>
              </w:p>
            </w:tc>
          </w:tr>
          <w:tr w:rsidR="00681E04" w14:paraId="6DE8BC13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2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32547A68" w14:textId="7D25C714" w:rsidR="00681E04" w:rsidRPr="00624B7F" w:rsidRDefault="00267769" w:rsidP="00681E04">
                <w:pPr>
                  <w:pStyle w:val="KeinLeerraum"/>
                  <w:jc w:val="center"/>
                  <w:rPr>
                    <w:bCs w:val="0"/>
                    <w:sz w:val="28"/>
                  </w:rPr>
                </w:pPr>
                <w:r>
                  <w:rPr>
                    <w:bCs w:val="0"/>
                    <w:sz w:val="28"/>
                  </w:rPr>
                  <w:t>Florian Stocker</w:t>
                </w:r>
              </w:p>
            </w:tc>
          </w:tr>
          <w:tr w:rsidR="00681E04" w14:paraId="28CD59CE" w14:textId="77777777" w:rsidTr="00681E04">
            <w:trPr>
              <w:trHeight w:val="4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4840C02" w14:textId="2D1B2CDD" w:rsidR="00733A74" w:rsidRPr="00D75506" w:rsidRDefault="00F96C2D" w:rsidP="00681E04">
                <w:pPr>
                  <w:pStyle w:val="KeinLeerraum"/>
                  <w:jc w:val="center"/>
                  <w:rPr>
                    <w:bCs w:val="0"/>
                    <w:sz w:val="24"/>
                  </w:rPr>
                </w:pPr>
                <w:r>
                  <w:rPr>
                    <w:sz w:val="24"/>
                  </w:rPr>
                  <w:t>19.10.2022</w:t>
                </w:r>
                <w:r w:rsidR="00267769">
                  <w:rPr>
                    <w:sz w:val="24"/>
                  </w:rPr>
                  <w:t>/KW</w:t>
                </w:r>
                <w:r>
                  <w:rPr>
                    <w:sz w:val="24"/>
                  </w:rPr>
                  <w:t>42</w:t>
                </w:r>
              </w:p>
            </w:tc>
          </w:tr>
          <w:tr w:rsidR="00681E04" w14:paraId="02231934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68FB0CB3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Lehrer: Herrn Maulhardt</w:t>
                </w:r>
              </w:p>
            </w:tc>
          </w:tr>
          <w:tr w:rsidR="00681E04" w14:paraId="3C7A9559" w14:textId="77777777" w:rsidTr="00681E04">
            <w:trPr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78AA221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E-Mail: </w:t>
                </w:r>
                <w:hyperlink r:id="rId9" w:history="1">
                  <w:r w:rsidRPr="00386797">
                    <w:rPr>
                      <w:rStyle w:val="Hyperlink"/>
                      <w:sz w:val="24"/>
                    </w:rPr>
                    <w:t>maulhardt@nta-isny.de</w:t>
                  </w:r>
                </w:hyperlink>
              </w:p>
            </w:tc>
          </w:tr>
          <w:tr w:rsidR="00681E04" w14:paraId="7AA9BCAD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45C03B24" w14:textId="77777777" w:rsidR="00681E04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NTA </w:t>
                </w:r>
                <w:proofErr w:type="spellStart"/>
                <w:r>
                  <w:rPr>
                    <w:sz w:val="24"/>
                  </w:rPr>
                  <w:t>Isny</w:t>
                </w:r>
                <w:proofErr w:type="spellEnd"/>
              </w:p>
            </w:tc>
          </w:tr>
        </w:tbl>
        <w:p w14:paraId="60E3C76C" w14:textId="77777777" w:rsidR="00523303" w:rsidRDefault="00425E6A">
          <w:pPr>
            <w:rPr>
              <w:sz w:val="24"/>
            </w:rPr>
          </w:pPr>
          <w:r>
            <w:rPr>
              <w:sz w:val="24"/>
            </w:rPr>
            <w:br w:type="page"/>
          </w:r>
        </w:p>
        <w:p w14:paraId="482A97E4" w14:textId="06D1FDA3" w:rsidR="00523303" w:rsidRDefault="00523303">
          <w:pPr>
            <w:rPr>
              <w:sz w:val="24"/>
            </w:rPr>
          </w:pPr>
          <w:r>
            <w:rPr>
              <w:sz w:val="24"/>
            </w:rPr>
            <w:lastRenderedPageBreak/>
            <w:t>Zusammenfassung der Aufgabe:</w:t>
          </w:r>
        </w:p>
        <w:p w14:paraId="1F51B993" w14:textId="1D490490" w:rsidR="00523303" w:rsidRDefault="00523303">
          <w:pPr>
            <w:rPr>
              <w:sz w:val="24"/>
            </w:rPr>
          </w:pPr>
        </w:p>
        <w:p w14:paraId="1540B8B8" w14:textId="77777777" w:rsidR="00523303" w:rsidRDefault="00523303">
          <w:pPr>
            <w:rPr>
              <w:sz w:val="24"/>
            </w:rPr>
          </w:pPr>
        </w:p>
        <w:p w14:paraId="3CC691E0" w14:textId="77777777" w:rsidR="00523303" w:rsidRDefault="00523303">
          <w:pPr>
            <w:rPr>
              <w:sz w:val="24"/>
            </w:rPr>
          </w:pPr>
        </w:p>
        <w:p w14:paraId="5EB1C8AF" w14:textId="77777777" w:rsidR="00523303" w:rsidRDefault="00523303">
          <w:pPr>
            <w:rPr>
              <w:sz w:val="24"/>
            </w:rPr>
          </w:pPr>
        </w:p>
        <w:p w14:paraId="1C3E2B0E" w14:textId="77777777" w:rsidR="00523303" w:rsidRDefault="00523303">
          <w:pPr>
            <w:rPr>
              <w:sz w:val="24"/>
            </w:rPr>
          </w:pPr>
        </w:p>
        <w:p w14:paraId="4B75ACAC" w14:textId="1124E281" w:rsidR="00523303" w:rsidRDefault="00F96C2D">
          <w:pPr>
            <w:rPr>
              <w:sz w:val="24"/>
            </w:rPr>
          </w:pPr>
          <w:r>
            <w:rPr>
              <w:sz w:val="24"/>
            </w:rPr>
            <w:t xml:space="preserve">Unsichtbare Tabelle erstellen die in 4 Abschnitte eingeteilt sind. </w:t>
          </w:r>
        </w:p>
        <w:p w14:paraId="0E6A4305" w14:textId="567604C1" w:rsidR="00F96C2D" w:rsidRPr="00F96C2D" w:rsidRDefault="00F96C2D" w:rsidP="00F96C2D">
          <w:pPr>
            <w:pStyle w:val="Listenabsatz"/>
            <w:numPr>
              <w:ilvl w:val="0"/>
              <w:numId w:val="20"/>
            </w:numPr>
            <w:rPr>
              <w:sz w:val="24"/>
            </w:rPr>
          </w:pPr>
          <w:r w:rsidRPr="00F96C2D">
            <w:rPr>
              <w:sz w:val="24"/>
            </w:rPr>
            <w:t>Eine Asymmetrische Tabelle einfügen</w:t>
          </w:r>
        </w:p>
        <w:p w14:paraId="2610BB89" w14:textId="4386785D" w:rsidR="00523303" w:rsidRPr="00F96C2D" w:rsidRDefault="00F96C2D" w:rsidP="00F96C2D">
          <w:pPr>
            <w:pStyle w:val="Listenabsatz"/>
            <w:numPr>
              <w:ilvl w:val="0"/>
              <w:numId w:val="20"/>
            </w:numPr>
            <w:rPr>
              <w:sz w:val="24"/>
            </w:rPr>
          </w:pPr>
          <w:r>
            <w:rPr>
              <w:sz w:val="24"/>
            </w:rPr>
            <w:t xml:space="preserve">Verschiedene Aufzählungen </w:t>
          </w:r>
        </w:p>
        <w:p w14:paraId="29446BBB" w14:textId="77777777" w:rsidR="00523303" w:rsidRDefault="00523303">
          <w:pPr>
            <w:rPr>
              <w:sz w:val="24"/>
            </w:rPr>
          </w:pPr>
        </w:p>
        <w:p w14:paraId="45312D81" w14:textId="77777777" w:rsidR="00523303" w:rsidRDefault="00523303">
          <w:pPr>
            <w:rPr>
              <w:sz w:val="24"/>
            </w:rPr>
          </w:pPr>
        </w:p>
        <w:p w14:paraId="705123C5" w14:textId="77777777" w:rsidR="00523303" w:rsidRDefault="00523303">
          <w:pPr>
            <w:rPr>
              <w:sz w:val="24"/>
            </w:rPr>
          </w:pPr>
        </w:p>
        <w:p w14:paraId="794E4CB2" w14:textId="77777777" w:rsidR="00523303" w:rsidRDefault="00523303">
          <w:pPr>
            <w:rPr>
              <w:sz w:val="24"/>
            </w:rPr>
          </w:pPr>
        </w:p>
        <w:p w14:paraId="1A1A5C67" w14:textId="77777777" w:rsidR="00523303" w:rsidRDefault="00523303">
          <w:pPr>
            <w:rPr>
              <w:sz w:val="24"/>
            </w:rPr>
          </w:pPr>
        </w:p>
        <w:p w14:paraId="3A98D2C9" w14:textId="77777777" w:rsidR="00523303" w:rsidRDefault="00523303">
          <w:pPr>
            <w:rPr>
              <w:sz w:val="24"/>
            </w:rPr>
          </w:pPr>
        </w:p>
        <w:p w14:paraId="5D47B5FD" w14:textId="77777777" w:rsidR="00523303" w:rsidRDefault="00523303">
          <w:pPr>
            <w:rPr>
              <w:sz w:val="24"/>
            </w:rPr>
          </w:pPr>
        </w:p>
        <w:p w14:paraId="3F971E9E" w14:textId="77777777" w:rsidR="00523303" w:rsidRDefault="00523303">
          <w:pPr>
            <w:rPr>
              <w:sz w:val="24"/>
            </w:rPr>
          </w:pPr>
        </w:p>
        <w:p w14:paraId="4639D76D" w14:textId="77777777" w:rsidR="00523303" w:rsidRDefault="00523303">
          <w:pPr>
            <w:rPr>
              <w:sz w:val="24"/>
            </w:rPr>
          </w:pPr>
        </w:p>
        <w:p w14:paraId="0738BA7F" w14:textId="77777777" w:rsidR="00523303" w:rsidRDefault="00523303">
          <w:pPr>
            <w:rPr>
              <w:sz w:val="24"/>
            </w:rPr>
          </w:pPr>
        </w:p>
        <w:p w14:paraId="7E63308A" w14:textId="77777777" w:rsidR="00523303" w:rsidRDefault="00523303">
          <w:pPr>
            <w:rPr>
              <w:sz w:val="24"/>
            </w:rPr>
          </w:pPr>
        </w:p>
        <w:p w14:paraId="3C9A39A4" w14:textId="77777777" w:rsidR="00523303" w:rsidRDefault="00523303">
          <w:pPr>
            <w:rPr>
              <w:sz w:val="24"/>
            </w:rPr>
          </w:pPr>
        </w:p>
        <w:p w14:paraId="7F09494A" w14:textId="77777777" w:rsidR="00523303" w:rsidRDefault="00523303">
          <w:pPr>
            <w:rPr>
              <w:sz w:val="24"/>
            </w:rPr>
          </w:pPr>
        </w:p>
        <w:p w14:paraId="145BC155" w14:textId="77777777" w:rsidR="00523303" w:rsidRDefault="00523303">
          <w:pPr>
            <w:rPr>
              <w:sz w:val="24"/>
            </w:rPr>
          </w:pPr>
        </w:p>
        <w:p w14:paraId="763722EC" w14:textId="77777777" w:rsidR="00523303" w:rsidRDefault="00523303">
          <w:pPr>
            <w:rPr>
              <w:sz w:val="24"/>
            </w:rPr>
          </w:pPr>
        </w:p>
        <w:p w14:paraId="09AFC97F" w14:textId="77777777" w:rsidR="00523303" w:rsidRDefault="00523303">
          <w:pPr>
            <w:rPr>
              <w:sz w:val="24"/>
            </w:rPr>
          </w:pPr>
        </w:p>
        <w:p w14:paraId="06442849" w14:textId="77777777" w:rsidR="00523303" w:rsidRDefault="00523303">
          <w:pPr>
            <w:rPr>
              <w:sz w:val="24"/>
            </w:rPr>
          </w:pPr>
        </w:p>
        <w:p w14:paraId="0C03706C" w14:textId="77777777" w:rsidR="00523303" w:rsidRDefault="00523303">
          <w:pPr>
            <w:rPr>
              <w:sz w:val="24"/>
            </w:rPr>
          </w:pPr>
        </w:p>
        <w:p w14:paraId="4672A357" w14:textId="77777777" w:rsidR="00523303" w:rsidRDefault="00523303">
          <w:pPr>
            <w:rPr>
              <w:sz w:val="24"/>
            </w:rPr>
          </w:pPr>
        </w:p>
        <w:p w14:paraId="5C2E4676" w14:textId="77777777" w:rsidR="00523303" w:rsidRDefault="00523303">
          <w:pPr>
            <w:rPr>
              <w:sz w:val="24"/>
            </w:rPr>
          </w:pPr>
        </w:p>
        <w:p w14:paraId="446EED06" w14:textId="77777777" w:rsidR="00523303" w:rsidRDefault="00523303">
          <w:pPr>
            <w:rPr>
              <w:sz w:val="24"/>
            </w:rPr>
          </w:pPr>
        </w:p>
        <w:p w14:paraId="6EFECB12" w14:textId="77777777" w:rsidR="00523303" w:rsidRDefault="00523303">
          <w:pPr>
            <w:rPr>
              <w:sz w:val="24"/>
            </w:rPr>
          </w:pPr>
        </w:p>
        <w:p w14:paraId="76B78B7F" w14:textId="77777777" w:rsidR="00523303" w:rsidRDefault="00523303">
          <w:pPr>
            <w:rPr>
              <w:sz w:val="24"/>
            </w:rPr>
          </w:pPr>
        </w:p>
        <w:p w14:paraId="2473FD3F" w14:textId="77777777" w:rsidR="00523303" w:rsidRDefault="00523303">
          <w:pPr>
            <w:rPr>
              <w:sz w:val="24"/>
            </w:rPr>
          </w:pPr>
        </w:p>
        <w:p w14:paraId="4385CA59" w14:textId="77777777" w:rsidR="00523303" w:rsidRDefault="00523303">
          <w:pPr>
            <w:rPr>
              <w:sz w:val="24"/>
            </w:rPr>
          </w:pPr>
        </w:p>
        <w:p w14:paraId="570CB1D8" w14:textId="77777777" w:rsidR="00523303" w:rsidRDefault="00523303">
          <w:pPr>
            <w:rPr>
              <w:sz w:val="24"/>
            </w:rPr>
          </w:pPr>
        </w:p>
        <w:p w14:paraId="7A42D94C" w14:textId="77777777" w:rsidR="00523303" w:rsidRDefault="00523303">
          <w:pPr>
            <w:rPr>
              <w:sz w:val="24"/>
            </w:rPr>
          </w:pPr>
        </w:p>
        <w:p w14:paraId="4DAB4081" w14:textId="77777777" w:rsidR="00523303" w:rsidRDefault="00523303">
          <w:pPr>
            <w:rPr>
              <w:sz w:val="24"/>
            </w:rPr>
          </w:pPr>
        </w:p>
        <w:p w14:paraId="66AC7DB3" w14:textId="77777777" w:rsidR="00523303" w:rsidRDefault="00523303">
          <w:pPr>
            <w:rPr>
              <w:sz w:val="24"/>
            </w:rPr>
          </w:pPr>
        </w:p>
        <w:p w14:paraId="15F62A64" w14:textId="77777777" w:rsidR="00523303" w:rsidRDefault="00523303">
          <w:pPr>
            <w:rPr>
              <w:sz w:val="24"/>
            </w:rPr>
          </w:pPr>
        </w:p>
        <w:p w14:paraId="62E78437" w14:textId="77777777" w:rsidR="00523303" w:rsidRDefault="00523303">
          <w:pPr>
            <w:rPr>
              <w:sz w:val="24"/>
            </w:rPr>
          </w:pPr>
        </w:p>
        <w:p w14:paraId="24B95A9C" w14:textId="77777777" w:rsidR="00523303" w:rsidRDefault="00523303">
          <w:pPr>
            <w:rPr>
              <w:sz w:val="24"/>
            </w:rPr>
          </w:pPr>
        </w:p>
        <w:p w14:paraId="257E4D36" w14:textId="77777777" w:rsidR="00523303" w:rsidRDefault="00523303">
          <w:pPr>
            <w:rPr>
              <w:sz w:val="24"/>
            </w:rPr>
          </w:pPr>
        </w:p>
        <w:p w14:paraId="2C5300E8" w14:textId="77777777" w:rsidR="00523303" w:rsidRDefault="00523303">
          <w:pPr>
            <w:rPr>
              <w:sz w:val="24"/>
            </w:rPr>
          </w:pPr>
        </w:p>
        <w:p w14:paraId="1E1CFE0B" w14:textId="77777777" w:rsidR="00523303" w:rsidRDefault="00523303">
          <w:pPr>
            <w:rPr>
              <w:sz w:val="24"/>
            </w:rPr>
          </w:pPr>
        </w:p>
        <w:p w14:paraId="21A3564D" w14:textId="77777777" w:rsidR="00523303" w:rsidRDefault="00523303">
          <w:pPr>
            <w:rPr>
              <w:sz w:val="24"/>
            </w:rPr>
          </w:pPr>
        </w:p>
        <w:p w14:paraId="367A33A8" w14:textId="77777777" w:rsidR="00523303" w:rsidRDefault="00523303">
          <w:pPr>
            <w:rPr>
              <w:sz w:val="24"/>
            </w:rPr>
          </w:pPr>
        </w:p>
        <w:p w14:paraId="25A9CAA3" w14:textId="77777777" w:rsidR="00523303" w:rsidRDefault="00523303">
          <w:pPr>
            <w:rPr>
              <w:sz w:val="24"/>
            </w:rPr>
          </w:pPr>
        </w:p>
        <w:p w14:paraId="1F14781C" w14:textId="77777777" w:rsidR="00523303" w:rsidRDefault="00523303">
          <w:pPr>
            <w:rPr>
              <w:sz w:val="24"/>
            </w:rPr>
          </w:pPr>
        </w:p>
        <w:p w14:paraId="00DC795B" w14:textId="77777777" w:rsidR="00523303" w:rsidRDefault="00523303">
          <w:pPr>
            <w:rPr>
              <w:sz w:val="24"/>
            </w:rPr>
          </w:pPr>
        </w:p>
        <w:p w14:paraId="1642944F" w14:textId="77777777" w:rsidR="00523303" w:rsidRDefault="00523303">
          <w:pPr>
            <w:rPr>
              <w:sz w:val="24"/>
            </w:rPr>
          </w:pPr>
        </w:p>
        <w:p w14:paraId="2427FFEA" w14:textId="77777777" w:rsidR="00523303" w:rsidRDefault="00523303">
          <w:pPr>
            <w:rPr>
              <w:sz w:val="24"/>
            </w:rPr>
          </w:pPr>
        </w:p>
        <w:p w14:paraId="424AF2F8" w14:textId="77777777" w:rsidR="00523303" w:rsidRDefault="00523303">
          <w:pPr>
            <w:rPr>
              <w:sz w:val="24"/>
            </w:rPr>
          </w:pPr>
        </w:p>
        <w:p w14:paraId="1144688F" w14:textId="2D918292" w:rsidR="00425E6A" w:rsidRDefault="00C7099F">
          <w:pPr>
            <w:rPr>
              <w:sz w:val="24"/>
            </w:rPr>
          </w:pP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11029101"/>
        <w:docPartObj>
          <w:docPartGallery w:val="Table of Contents"/>
          <w:docPartUnique/>
        </w:docPartObj>
      </w:sdtPr>
      <w:sdtEndPr/>
      <w:sdtContent>
        <w:p w14:paraId="086BF2A5" w14:textId="23F18487" w:rsidR="00516B8C" w:rsidRPr="00523303" w:rsidRDefault="00516B8C">
          <w:pPr>
            <w:pStyle w:val="Inhaltsverzeichnisberschrift"/>
            <w:rPr>
              <w:rFonts w:ascii="Arial" w:eastAsiaTheme="minorHAnsi" w:hAnsi="Arial" w:cstheme="minorBidi"/>
              <w:b w:val="0"/>
              <w:bCs w:val="0"/>
              <w:color w:val="auto"/>
              <w:sz w:val="20"/>
              <w:szCs w:val="22"/>
            </w:rPr>
          </w:pPr>
          <w:r w:rsidRPr="00895E57">
            <w:rPr>
              <w:sz w:val="24"/>
              <w:szCs w:val="24"/>
            </w:rPr>
            <w:t>Inhaltsverzeichnis</w:t>
          </w:r>
        </w:p>
        <w:p w14:paraId="66B4A3A7" w14:textId="2C6E07E6" w:rsidR="00BB2393" w:rsidRDefault="00C92B9D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 w:rsidR="00516B8C">
            <w:instrText xml:space="preserve"> TOC \o "1-3" \h \z \u </w:instrText>
          </w:r>
          <w:r>
            <w:fldChar w:fldCharType="separate"/>
          </w:r>
          <w:hyperlink w:anchor="_Toc114150081" w:history="1">
            <w:r w:rsidR="00BB2393" w:rsidRPr="00261B57">
              <w:rPr>
                <w:rStyle w:val="Hyperlink"/>
                <w:noProof/>
              </w:rPr>
              <w:t>1.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_Toc114150081 \h </w:instrText>
            </w:r>
            <w:r w:rsidR="00BB2393">
              <w:rPr>
                <w:noProof/>
                <w:webHidden/>
              </w:rPr>
              <w:fldChar w:fldCharType="separate"/>
            </w:r>
            <w:r w:rsidR="0049089C">
              <w:rPr>
                <w:b/>
                <w:bCs/>
                <w:noProof/>
                <w:webHidden/>
              </w:rPr>
              <w:t>Fehler! Textmarke nicht definiert.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3AF72C71" w14:textId="72398773" w:rsidR="00BB2393" w:rsidRDefault="00C7099F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2" w:history="1">
            <w:r w:rsidR="00BB2393" w:rsidRPr="00261B57">
              <w:rPr>
                <w:rStyle w:val="Hyperlink"/>
                <w:noProof/>
              </w:rPr>
              <w:t>2.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_Toc114150082 \h </w:instrText>
            </w:r>
            <w:r w:rsidR="00BB2393">
              <w:rPr>
                <w:noProof/>
                <w:webHidden/>
              </w:rPr>
              <w:fldChar w:fldCharType="separate"/>
            </w:r>
            <w:r w:rsidR="0049089C">
              <w:rPr>
                <w:b/>
                <w:bCs/>
                <w:noProof/>
                <w:webHidden/>
              </w:rPr>
              <w:t>Fehler! Textmarke nicht definiert.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3770B7C7" w14:textId="45510376" w:rsidR="00BB2393" w:rsidRDefault="00C7099F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3" w:history="1">
            <w:r w:rsidR="00BB2393" w:rsidRPr="00261B57">
              <w:rPr>
                <w:rStyle w:val="Hyperlink"/>
                <w:noProof/>
              </w:rPr>
              <w:t>3.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_Toc114150083 \h </w:instrText>
            </w:r>
            <w:r w:rsidR="00BB2393">
              <w:rPr>
                <w:noProof/>
                <w:webHidden/>
              </w:rPr>
              <w:fldChar w:fldCharType="separate"/>
            </w:r>
            <w:r w:rsidR="0049089C">
              <w:rPr>
                <w:b/>
                <w:bCs/>
                <w:noProof/>
                <w:webHidden/>
              </w:rPr>
              <w:t>Fehler! Textmarke nicht definiert.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7A472721" w14:textId="0198534E" w:rsidR="00BB2393" w:rsidRDefault="00C7099F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4" w:history="1">
            <w:r w:rsidR="00BB2393" w:rsidRPr="00261B57">
              <w:rPr>
                <w:rStyle w:val="Hyperlink"/>
                <w:noProof/>
              </w:rPr>
              <w:t>4.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_Toc114150084 \h </w:instrText>
            </w:r>
            <w:r w:rsidR="00BB2393">
              <w:rPr>
                <w:noProof/>
                <w:webHidden/>
              </w:rPr>
              <w:fldChar w:fldCharType="separate"/>
            </w:r>
            <w:r w:rsidR="0049089C">
              <w:rPr>
                <w:b/>
                <w:bCs/>
                <w:noProof/>
                <w:webHidden/>
              </w:rPr>
              <w:t>Fehler! Textmarke nicht definiert.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16B51507" w14:textId="5E304E05" w:rsidR="00BB2393" w:rsidRDefault="00C7099F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5" w:history="1">
            <w:r w:rsidR="00BB2393" w:rsidRPr="00261B57">
              <w:rPr>
                <w:rStyle w:val="Hyperlink"/>
                <w:noProof/>
              </w:rPr>
              <w:t>5.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_Toc114150085 \h </w:instrText>
            </w:r>
            <w:r w:rsidR="00BB2393">
              <w:rPr>
                <w:noProof/>
                <w:webHidden/>
              </w:rPr>
              <w:fldChar w:fldCharType="separate"/>
            </w:r>
            <w:r w:rsidR="0049089C">
              <w:rPr>
                <w:b/>
                <w:bCs/>
                <w:noProof/>
                <w:webHidden/>
              </w:rPr>
              <w:t>Fehler! Textmarke nicht definiert.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3BF460B8" w14:textId="4988A381" w:rsidR="00BB2393" w:rsidRDefault="00C7099F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6" w:history="1">
            <w:r w:rsidR="00BB2393" w:rsidRPr="00261B57">
              <w:rPr>
                <w:rStyle w:val="Hyperlink"/>
                <w:noProof/>
              </w:rPr>
              <w:t>6.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_Toc114150086 \h </w:instrText>
            </w:r>
            <w:r w:rsidR="00BB2393">
              <w:rPr>
                <w:noProof/>
                <w:webHidden/>
              </w:rPr>
              <w:fldChar w:fldCharType="separate"/>
            </w:r>
            <w:r w:rsidR="0049089C">
              <w:rPr>
                <w:b/>
                <w:bCs/>
                <w:noProof/>
                <w:webHidden/>
              </w:rPr>
              <w:t>Fehler! Textmarke nicht definiert.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292F4F02" w14:textId="76A1B82E" w:rsidR="00BB2393" w:rsidRDefault="00C7099F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7" w:history="1">
            <w:r w:rsidR="00BB2393" w:rsidRPr="00261B57">
              <w:rPr>
                <w:rStyle w:val="Hyperlink"/>
                <w:noProof/>
              </w:rPr>
              <w:t>7.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Quellenangabe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_Toc114150087 \h </w:instrText>
            </w:r>
            <w:r w:rsidR="00BB2393">
              <w:rPr>
                <w:noProof/>
                <w:webHidden/>
              </w:rPr>
            </w:r>
            <w:r w:rsidR="00BB2393">
              <w:rPr>
                <w:noProof/>
                <w:webHidden/>
              </w:rPr>
              <w:fldChar w:fldCharType="separate"/>
            </w:r>
            <w:r w:rsidR="0049089C">
              <w:rPr>
                <w:noProof/>
                <w:webHidden/>
              </w:rPr>
              <w:t>6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13DB0BE4" w14:textId="16F6C33D" w:rsidR="00516B8C" w:rsidRDefault="00C92B9D">
          <w:r>
            <w:fldChar w:fldCharType="end"/>
          </w:r>
        </w:p>
      </w:sdtContent>
    </w:sdt>
    <w:p w14:paraId="2527C485" w14:textId="1AE69D54" w:rsidR="00DD6458" w:rsidRDefault="00EA56AE" w:rsidP="00321263">
      <w:r>
        <w:br w:type="page"/>
      </w:r>
    </w:p>
    <w:p w14:paraId="34A05B4F" w14:textId="55B50451" w:rsidR="00894BEC" w:rsidRPr="00267769" w:rsidRDefault="00894BEC" w:rsidP="00EE1806">
      <w:pPr>
        <w:pStyle w:val="berschrift1"/>
      </w:pPr>
    </w:p>
    <w:p w14:paraId="2026A55F" w14:textId="521A2B1D" w:rsidR="002E48FE" w:rsidRDefault="00EE1806" w:rsidP="00321263">
      <w:pPr>
        <w:pStyle w:val="berschrift1"/>
        <w:numPr>
          <w:ilvl w:val="0"/>
          <w:numId w:val="15"/>
        </w:numPr>
      </w:pPr>
      <w:r>
        <w:t xml:space="preserve"> </w:t>
      </w:r>
      <w:r w:rsidR="00971BD8">
        <w:t>Endprodukt</w:t>
      </w:r>
    </w:p>
    <w:p w14:paraId="4B6AE889" w14:textId="791B2F85" w:rsidR="00B3340E" w:rsidRPr="00B3340E" w:rsidRDefault="00971BD8" w:rsidP="00B3340E">
      <w:r w:rsidRPr="00971BD8">
        <w:drawing>
          <wp:inline distT="0" distB="0" distL="0" distR="0" wp14:anchorId="22FAE8CB" wp14:editId="0EC187BE">
            <wp:extent cx="4259949" cy="2674852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764E" w14:textId="16112783" w:rsidR="00B3340E" w:rsidRDefault="00B3340E" w:rsidP="00B3340E"/>
    <w:p w14:paraId="2249E685" w14:textId="5A59880B" w:rsidR="00B3340E" w:rsidRPr="00EE1806" w:rsidRDefault="00B3340E" w:rsidP="00EE1806">
      <w:r>
        <w:t xml:space="preserve">       </w:t>
      </w:r>
    </w:p>
    <w:p w14:paraId="2E81D5E5" w14:textId="02532D1B" w:rsidR="00767F27" w:rsidRDefault="00267769" w:rsidP="00767F27">
      <w:pPr>
        <w:pStyle w:val="berschrift1"/>
        <w:numPr>
          <w:ilvl w:val="0"/>
          <w:numId w:val="15"/>
        </w:numPr>
      </w:pPr>
      <w:r>
        <w:t xml:space="preserve"> </w:t>
      </w:r>
      <w:proofErr w:type="spellStart"/>
      <w:r w:rsidR="00D7156F">
        <w:t>A</w:t>
      </w:r>
      <w:r w:rsidR="00971BD8">
        <w:t>ugabe</w:t>
      </w:r>
      <w:proofErr w:type="spellEnd"/>
    </w:p>
    <w:p w14:paraId="4BF612E4" w14:textId="38D75F02" w:rsidR="00971BD8" w:rsidRPr="00971BD8" w:rsidRDefault="00971BD8" w:rsidP="00971BD8">
      <w:r w:rsidRPr="00971BD8">
        <w:drawing>
          <wp:inline distT="0" distB="0" distL="0" distR="0" wp14:anchorId="68EF1744" wp14:editId="3D00ECAA">
            <wp:extent cx="6645910" cy="772160"/>
            <wp:effectExtent l="0" t="0" r="254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BD8">
        <w:drawing>
          <wp:inline distT="0" distB="0" distL="0" distR="0" wp14:anchorId="53E7040C" wp14:editId="609315DA">
            <wp:extent cx="2118544" cy="1173582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Hier gibt es leider einen Browserfehler. Die Mitte der 2. </w:t>
      </w:r>
      <w:r w:rsidR="006A465B">
        <w:t xml:space="preserve">Reihe sollte über dem                                                                                 l                                                            </w:t>
      </w:r>
      <w:proofErr w:type="gramStart"/>
      <w:r w:rsidR="006A465B">
        <w:t xml:space="preserve">   „</w:t>
      </w:r>
      <w:proofErr w:type="gramEnd"/>
      <w:r w:rsidR="006A465B">
        <w:t xml:space="preserve">O“ stehen </w:t>
      </w:r>
    </w:p>
    <w:p w14:paraId="7BC67F55" w14:textId="405E7CF8" w:rsidR="00BB2393" w:rsidRDefault="006A465B" w:rsidP="00D7156F">
      <w:pPr>
        <w:pStyle w:val="berschrift1"/>
        <w:rPr>
          <w:color w:val="auto"/>
        </w:rPr>
      </w:pPr>
      <w:r w:rsidRPr="006A465B">
        <w:drawing>
          <wp:inline distT="0" distB="0" distL="0" distR="0" wp14:anchorId="28EFB275" wp14:editId="0E9E0B72">
            <wp:extent cx="1859441" cy="1432684"/>
            <wp:effectExtent l="0" t="0" r="762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65B">
        <w:drawing>
          <wp:inline distT="0" distB="0" distL="0" distR="0" wp14:anchorId="5C1905F0" wp14:editId="4705B6DB">
            <wp:extent cx="1165961" cy="1196444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65B">
        <w:rPr>
          <w:color w:val="auto"/>
        </w:rPr>
        <w:sym w:font="Wingdings" w:char="F0DF"/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ordered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list</w:t>
      </w:r>
      <w:proofErr w:type="spellEnd"/>
    </w:p>
    <w:p w14:paraId="03ECFE1B" w14:textId="4BECC546" w:rsidR="006A465B" w:rsidRDefault="006A465B" w:rsidP="006A465B"/>
    <w:p w14:paraId="5558F59B" w14:textId="50D319B8" w:rsidR="006A465B" w:rsidRDefault="006A465B" w:rsidP="006A465B"/>
    <w:p w14:paraId="4D8E7C96" w14:textId="663E2E4E" w:rsidR="006A465B" w:rsidRDefault="006A465B" w:rsidP="006A465B"/>
    <w:p w14:paraId="7A834258" w14:textId="5EA2603B" w:rsidR="006A465B" w:rsidRDefault="006A465B" w:rsidP="006A465B">
      <w:r w:rsidRPr="006A465B">
        <w:drawing>
          <wp:inline distT="0" distB="0" distL="0" distR="0" wp14:anchorId="72DEE93B" wp14:editId="6CA674FE">
            <wp:extent cx="1486029" cy="1684166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65B">
        <w:drawing>
          <wp:inline distT="0" distB="0" distL="0" distR="0" wp14:anchorId="1D25A013" wp14:editId="477AB91E">
            <wp:extent cx="769687" cy="102878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1652AB6D" w14:textId="4B0418E2" w:rsidR="00B93B58" w:rsidRDefault="00B93B58" w:rsidP="006A465B"/>
    <w:p w14:paraId="773B6E5D" w14:textId="68852469" w:rsidR="00B93B58" w:rsidRDefault="00B93B58" w:rsidP="006A465B">
      <w:r w:rsidRPr="00B93B58">
        <w:drawing>
          <wp:inline distT="0" distB="0" distL="0" distR="0" wp14:anchorId="6AA04292" wp14:editId="2126CCA2">
            <wp:extent cx="2430991" cy="182896"/>
            <wp:effectExtent l="0" t="0" r="762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CDE0" w14:textId="793E1A8C" w:rsidR="00B93B58" w:rsidRDefault="00B93B58" w:rsidP="006A465B">
      <w:r w:rsidRPr="00B93B58">
        <w:drawing>
          <wp:inline distT="0" distB="0" distL="0" distR="0" wp14:anchorId="5BFEB28F" wp14:editId="551500B3">
            <wp:extent cx="1425063" cy="373412"/>
            <wp:effectExtent l="0" t="0" r="381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>Absätze</w:t>
      </w:r>
    </w:p>
    <w:p w14:paraId="5E8D6FFB" w14:textId="730DEB96" w:rsidR="00B93B58" w:rsidRDefault="00B93B58" w:rsidP="006A465B"/>
    <w:p w14:paraId="59AAE0D0" w14:textId="3236A885" w:rsidR="00B93B58" w:rsidRDefault="00B93B58" w:rsidP="006A465B">
      <w:r w:rsidRPr="00B93B58">
        <w:drawing>
          <wp:inline distT="0" distB="0" distL="0" distR="0" wp14:anchorId="5037FB1C" wp14:editId="0EA93ACA">
            <wp:extent cx="3200677" cy="3093988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B58">
        <w:drawing>
          <wp:inline distT="0" distB="0" distL="0" distR="0" wp14:anchorId="0837B7EC" wp14:editId="5C9787B7">
            <wp:extent cx="2042337" cy="137934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DFE9" w14:textId="5815DC22" w:rsidR="00B93B58" w:rsidRDefault="00B93B58" w:rsidP="006A465B">
      <w:r>
        <w:t>Aufzählung mit Römischen Zahlen und Buchstaben</w:t>
      </w:r>
    </w:p>
    <w:p w14:paraId="0B3253E4" w14:textId="24C90DEC" w:rsidR="00B93B58" w:rsidRDefault="00B93B58" w:rsidP="006A465B"/>
    <w:p w14:paraId="5027E422" w14:textId="77777777" w:rsidR="00B93B58" w:rsidRDefault="00B93B58" w:rsidP="006A465B"/>
    <w:p w14:paraId="4C4C4E75" w14:textId="360AFD40" w:rsidR="006A465B" w:rsidRPr="006A465B" w:rsidRDefault="00B93B58" w:rsidP="006A465B">
      <w:r>
        <w:rPr>
          <w:noProof/>
        </w:rPr>
        <w:lastRenderedPageBreak/>
        <w:drawing>
          <wp:inline distT="0" distB="0" distL="0" distR="0" wp14:anchorId="79854440" wp14:editId="205D4ACA">
            <wp:extent cx="6471920" cy="9774555"/>
            <wp:effectExtent l="0" t="0" r="508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39F7" w14:textId="088F2953" w:rsidR="00364D81" w:rsidRPr="00364D81" w:rsidRDefault="00364D81" w:rsidP="00BB2393">
      <w:pPr>
        <w:pStyle w:val="berschrift1"/>
        <w:numPr>
          <w:ilvl w:val="0"/>
          <w:numId w:val="15"/>
        </w:numPr>
      </w:pPr>
      <w:bookmarkStart w:id="0" w:name="_Toc114150087"/>
      <w:r>
        <w:lastRenderedPageBreak/>
        <w:t>Quellenangabe</w:t>
      </w:r>
      <w:bookmarkEnd w:id="0"/>
    </w:p>
    <w:p w14:paraId="1FE59458" w14:textId="77777777" w:rsidR="00267769" w:rsidRPr="00267769" w:rsidRDefault="00267769" w:rsidP="00267769"/>
    <w:p w14:paraId="0C5E4064" w14:textId="77777777" w:rsidR="00267769" w:rsidRPr="00267769" w:rsidRDefault="00267769" w:rsidP="00267769">
      <w:pPr>
        <w:pStyle w:val="berschrift1"/>
      </w:pPr>
    </w:p>
    <w:p w14:paraId="1CDEBA89" w14:textId="2A3DEF5F" w:rsidR="00267769" w:rsidRDefault="00267769" w:rsidP="00267769">
      <w:pPr>
        <w:rPr>
          <w:sz w:val="24"/>
          <w:szCs w:val="28"/>
        </w:rPr>
      </w:pPr>
    </w:p>
    <w:p w14:paraId="2514D74C" w14:textId="77777777" w:rsidR="00267769" w:rsidRDefault="00267769" w:rsidP="00267769">
      <w:pPr>
        <w:rPr>
          <w:sz w:val="24"/>
          <w:szCs w:val="28"/>
        </w:rPr>
      </w:pPr>
    </w:p>
    <w:p w14:paraId="404144A3" w14:textId="77777777" w:rsidR="00267769" w:rsidRPr="00267769" w:rsidRDefault="00267769" w:rsidP="00267769">
      <w:pPr>
        <w:pStyle w:val="berschrift1"/>
      </w:pPr>
    </w:p>
    <w:sectPr w:rsidR="00267769" w:rsidRPr="00267769" w:rsidSect="00F92CB4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720" w:right="720" w:bottom="720" w:left="720" w:header="708" w:footer="595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4EC06" w14:textId="77777777" w:rsidR="00C7099F" w:rsidRDefault="00C7099F" w:rsidP="00310CE4">
      <w:r>
        <w:separator/>
      </w:r>
    </w:p>
  </w:endnote>
  <w:endnote w:type="continuationSeparator" w:id="0">
    <w:p w14:paraId="49882C7D" w14:textId="77777777" w:rsidR="00C7099F" w:rsidRDefault="00C7099F" w:rsidP="00310CE4">
      <w:r>
        <w:continuationSeparator/>
      </w:r>
    </w:p>
  </w:endnote>
  <w:endnote w:type="continuationNotice" w:id="1">
    <w:p w14:paraId="40AEF7EB" w14:textId="77777777" w:rsidR="00C7099F" w:rsidRDefault="00C709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36D3" w14:textId="6E0AC177" w:rsidR="001B40D2" w:rsidRPr="00425E6A" w:rsidRDefault="00ED68EF" w:rsidP="00425E6A">
    <w:pPr>
      <w:jc w:val="right"/>
    </w:pPr>
    <w:r>
      <w:rPr>
        <w:noProof/>
      </w:rPr>
      <w:drawing>
        <wp:inline distT="0" distB="0" distL="0" distR="0" wp14:anchorId="7FF0C49B" wp14:editId="14625BC1">
          <wp:extent cx="990600" cy="865821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091" cy="8732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</w:t>
    </w:r>
    <w:r>
      <w:ptab w:relativeTo="margin" w:alignment="center" w:leader="none"/>
    </w:r>
    <w:sdt>
      <w:sdtPr>
        <w:id w:val="1605846096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von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</w:t>
        </w:r>
        <w:r>
          <w:rPr>
            <w:noProof/>
          </w:rPr>
          <w:drawing>
            <wp:inline distT="0" distB="0" distL="0" distR="0" wp14:anchorId="36BCF26C" wp14:editId="11E562CA">
              <wp:extent cx="1122932" cy="681205"/>
              <wp:effectExtent l="0" t="0" r="1270" b="5080"/>
              <wp:docPr id="3" name="Grafi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3859" cy="7060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ptab w:relativeTo="margin" w:alignment="right" w:leader="none"/>
    </w:r>
  </w:p>
  <w:p w14:paraId="3EB0D7B8" w14:textId="77777777" w:rsidR="00ED68EF" w:rsidRDefault="00ED68E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B077" w14:textId="77777777" w:rsidR="001B40D2" w:rsidRPr="001B40D2" w:rsidRDefault="001B40D2" w:rsidP="001B40D2">
    <w:pPr>
      <w:pStyle w:val="Fuzeile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7F88D" w14:textId="77777777" w:rsidR="00C7099F" w:rsidRDefault="00C7099F" w:rsidP="00310CE4">
      <w:r>
        <w:separator/>
      </w:r>
    </w:p>
  </w:footnote>
  <w:footnote w:type="continuationSeparator" w:id="0">
    <w:p w14:paraId="12E15255" w14:textId="77777777" w:rsidR="00C7099F" w:rsidRDefault="00C7099F" w:rsidP="00310CE4">
      <w:r>
        <w:continuationSeparator/>
      </w:r>
    </w:p>
  </w:footnote>
  <w:footnote w:type="continuationNotice" w:id="1">
    <w:p w14:paraId="13CA8DFA" w14:textId="77777777" w:rsidR="00C7099F" w:rsidRDefault="00C7099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C6E5" w14:textId="72515EBF" w:rsidR="00F92CB4" w:rsidRDefault="00F92CB4">
    <w:pPr>
      <w:pStyle w:val="Kopfzeile"/>
    </w:pPr>
    <w:r>
      <w:t xml:space="preserve">Florian Stocker                                                                                                                                        </w:t>
    </w:r>
    <w:r w:rsidR="00B93B58">
      <w:t>10</w:t>
    </w:r>
    <w:r>
      <w:t>/1</w:t>
    </w:r>
    <w:r w:rsidR="00B93B58">
      <w:t>9</w:t>
    </w:r>
    <w:r>
      <w:t>/2022</w:t>
    </w:r>
  </w:p>
  <w:p w14:paraId="596728E8" w14:textId="0F192C4A" w:rsidR="00F92CB4" w:rsidRDefault="00F92CB4">
    <w:pPr>
      <w:pStyle w:val="Kopfzeile"/>
    </w:pPr>
    <w:r>
      <w:t xml:space="preserve">NTA </w:t>
    </w:r>
    <w:proofErr w:type="spellStart"/>
    <w:r>
      <w:t>Isny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690E" w14:textId="71DFE6B1" w:rsidR="00337C0B" w:rsidRDefault="00F92CB4">
    <w:pPr>
      <w:pStyle w:val="Kopfzeile"/>
    </w:pPr>
    <w:r>
      <w:ptab w:relativeTo="margin" w:alignment="center" w:leader="none"/>
    </w:r>
    <w:sdt>
      <w:sdtPr>
        <w:id w:val="968859947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  <w:r>
      <w:ptab w:relativeTo="margin" w:alignment="right" w:leader="none"/>
    </w:r>
    <w:sdt>
      <w:sdtPr>
        <w:id w:val="968859952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60F"/>
    <w:multiLevelType w:val="hybridMultilevel"/>
    <w:tmpl w:val="1B4209D6"/>
    <w:lvl w:ilvl="0" w:tplc="0F06A58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15" w:hanging="360"/>
      </w:pPr>
    </w:lvl>
    <w:lvl w:ilvl="2" w:tplc="0407001B" w:tentative="1">
      <w:start w:val="1"/>
      <w:numFmt w:val="lowerRoman"/>
      <w:lvlText w:val="%3."/>
      <w:lvlJc w:val="right"/>
      <w:pPr>
        <w:ind w:left="2235" w:hanging="180"/>
      </w:pPr>
    </w:lvl>
    <w:lvl w:ilvl="3" w:tplc="0407000F" w:tentative="1">
      <w:start w:val="1"/>
      <w:numFmt w:val="decimal"/>
      <w:lvlText w:val="%4."/>
      <w:lvlJc w:val="left"/>
      <w:pPr>
        <w:ind w:left="2955" w:hanging="360"/>
      </w:pPr>
    </w:lvl>
    <w:lvl w:ilvl="4" w:tplc="04070019" w:tentative="1">
      <w:start w:val="1"/>
      <w:numFmt w:val="lowerLetter"/>
      <w:lvlText w:val="%5."/>
      <w:lvlJc w:val="left"/>
      <w:pPr>
        <w:ind w:left="3675" w:hanging="360"/>
      </w:pPr>
    </w:lvl>
    <w:lvl w:ilvl="5" w:tplc="0407001B" w:tentative="1">
      <w:start w:val="1"/>
      <w:numFmt w:val="lowerRoman"/>
      <w:lvlText w:val="%6."/>
      <w:lvlJc w:val="right"/>
      <w:pPr>
        <w:ind w:left="4395" w:hanging="180"/>
      </w:pPr>
    </w:lvl>
    <w:lvl w:ilvl="6" w:tplc="0407000F" w:tentative="1">
      <w:start w:val="1"/>
      <w:numFmt w:val="decimal"/>
      <w:lvlText w:val="%7."/>
      <w:lvlJc w:val="left"/>
      <w:pPr>
        <w:ind w:left="5115" w:hanging="360"/>
      </w:pPr>
    </w:lvl>
    <w:lvl w:ilvl="7" w:tplc="04070019" w:tentative="1">
      <w:start w:val="1"/>
      <w:numFmt w:val="lowerLetter"/>
      <w:lvlText w:val="%8."/>
      <w:lvlJc w:val="left"/>
      <w:pPr>
        <w:ind w:left="5835" w:hanging="360"/>
      </w:pPr>
    </w:lvl>
    <w:lvl w:ilvl="8" w:tplc="0407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08A12C94"/>
    <w:multiLevelType w:val="hybridMultilevel"/>
    <w:tmpl w:val="E206800E"/>
    <w:lvl w:ilvl="0" w:tplc="EDBE4B9A">
      <w:start w:val="1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578D8"/>
    <w:multiLevelType w:val="multilevel"/>
    <w:tmpl w:val="7C8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D75B33"/>
    <w:multiLevelType w:val="multilevel"/>
    <w:tmpl w:val="ED02F4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76458A6"/>
    <w:multiLevelType w:val="hybridMultilevel"/>
    <w:tmpl w:val="868E9F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22B23"/>
    <w:multiLevelType w:val="hybridMultilevel"/>
    <w:tmpl w:val="8D1264DC"/>
    <w:lvl w:ilvl="0" w:tplc="ABFEC1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65344"/>
    <w:multiLevelType w:val="hybridMultilevel"/>
    <w:tmpl w:val="96F6C6F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64627"/>
    <w:multiLevelType w:val="multilevel"/>
    <w:tmpl w:val="A1163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Zero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16B423A"/>
    <w:multiLevelType w:val="hybridMultilevel"/>
    <w:tmpl w:val="50F2D6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061E8"/>
    <w:multiLevelType w:val="hybridMultilevel"/>
    <w:tmpl w:val="7904049A"/>
    <w:lvl w:ilvl="0" w:tplc="C608DE7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BB2C4F"/>
    <w:multiLevelType w:val="hybridMultilevel"/>
    <w:tmpl w:val="5678A4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647D98"/>
    <w:multiLevelType w:val="hybridMultilevel"/>
    <w:tmpl w:val="4DBEFD02"/>
    <w:lvl w:ilvl="0" w:tplc="B2C6FE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5016CA"/>
    <w:multiLevelType w:val="hybridMultilevel"/>
    <w:tmpl w:val="9FCAAF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5B0DD8"/>
    <w:multiLevelType w:val="multilevel"/>
    <w:tmpl w:val="9250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6D2E9B"/>
    <w:multiLevelType w:val="hybridMultilevel"/>
    <w:tmpl w:val="29AAB890"/>
    <w:lvl w:ilvl="0" w:tplc="2520C4E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6921595B"/>
    <w:multiLevelType w:val="hybridMultilevel"/>
    <w:tmpl w:val="A1326B56"/>
    <w:lvl w:ilvl="0" w:tplc="DD1E42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5D1A08"/>
    <w:multiLevelType w:val="multilevel"/>
    <w:tmpl w:val="C04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B0A0EAE"/>
    <w:multiLevelType w:val="multilevel"/>
    <w:tmpl w:val="A7ECBD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6726D5"/>
    <w:multiLevelType w:val="multilevel"/>
    <w:tmpl w:val="CADE28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EA1459"/>
    <w:multiLevelType w:val="hybridMultilevel"/>
    <w:tmpl w:val="8F3217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9"/>
  </w:num>
  <w:num w:numId="4">
    <w:abstractNumId w:val="6"/>
  </w:num>
  <w:num w:numId="5">
    <w:abstractNumId w:val="11"/>
  </w:num>
  <w:num w:numId="6">
    <w:abstractNumId w:val="10"/>
  </w:num>
  <w:num w:numId="7">
    <w:abstractNumId w:val="8"/>
  </w:num>
  <w:num w:numId="8">
    <w:abstractNumId w:val="15"/>
  </w:num>
  <w:num w:numId="9">
    <w:abstractNumId w:val="2"/>
  </w:num>
  <w:num w:numId="10">
    <w:abstractNumId w:val="13"/>
  </w:num>
  <w:num w:numId="11">
    <w:abstractNumId w:val="18"/>
    <w:lvlOverride w:ilvl="0">
      <w:startOverride w:val="1"/>
    </w:lvlOverride>
  </w:num>
  <w:num w:numId="12">
    <w:abstractNumId w:val="16"/>
  </w:num>
  <w:num w:numId="13">
    <w:abstractNumId w:val="17"/>
    <w:lvlOverride w:ilvl="0">
      <w:startOverride w:val="1"/>
    </w:lvlOverride>
  </w:num>
  <w:num w:numId="14">
    <w:abstractNumId w:val="9"/>
  </w:num>
  <w:num w:numId="15">
    <w:abstractNumId w:val="7"/>
  </w:num>
  <w:num w:numId="16">
    <w:abstractNumId w:val="3"/>
  </w:num>
  <w:num w:numId="17">
    <w:abstractNumId w:val="5"/>
  </w:num>
  <w:num w:numId="18">
    <w:abstractNumId w:val="0"/>
  </w:num>
  <w:num w:numId="19">
    <w:abstractNumId w:val="1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attachedTemplate r:id="rId1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A85"/>
    <w:rsid w:val="000035F2"/>
    <w:rsid w:val="00016772"/>
    <w:rsid w:val="000266C8"/>
    <w:rsid w:val="0002724A"/>
    <w:rsid w:val="0003430E"/>
    <w:rsid w:val="00034507"/>
    <w:rsid w:val="00037AD2"/>
    <w:rsid w:val="00042B90"/>
    <w:rsid w:val="00060383"/>
    <w:rsid w:val="00081161"/>
    <w:rsid w:val="0008253C"/>
    <w:rsid w:val="000867DC"/>
    <w:rsid w:val="000923F2"/>
    <w:rsid w:val="000936A0"/>
    <w:rsid w:val="000A706A"/>
    <w:rsid w:val="000C442D"/>
    <w:rsid w:val="000D3CD7"/>
    <w:rsid w:val="000D7605"/>
    <w:rsid w:val="000F279A"/>
    <w:rsid w:val="000F4632"/>
    <w:rsid w:val="00103912"/>
    <w:rsid w:val="00103ABD"/>
    <w:rsid w:val="00107FBA"/>
    <w:rsid w:val="0011499B"/>
    <w:rsid w:val="00126C43"/>
    <w:rsid w:val="00142929"/>
    <w:rsid w:val="00152186"/>
    <w:rsid w:val="00165D3A"/>
    <w:rsid w:val="00170E1F"/>
    <w:rsid w:val="001841E1"/>
    <w:rsid w:val="00185B67"/>
    <w:rsid w:val="00187D47"/>
    <w:rsid w:val="0019205D"/>
    <w:rsid w:val="00193EFA"/>
    <w:rsid w:val="001A7123"/>
    <w:rsid w:val="001A716E"/>
    <w:rsid w:val="001A788F"/>
    <w:rsid w:val="001B28A2"/>
    <w:rsid w:val="001B40D2"/>
    <w:rsid w:val="001B5858"/>
    <w:rsid w:val="001C2430"/>
    <w:rsid w:val="001D4D0B"/>
    <w:rsid w:val="001E3E7A"/>
    <w:rsid w:val="001E54D9"/>
    <w:rsid w:val="001F0C25"/>
    <w:rsid w:val="001F1A4A"/>
    <w:rsid w:val="00205173"/>
    <w:rsid w:val="002073C1"/>
    <w:rsid w:val="00215325"/>
    <w:rsid w:val="0021641D"/>
    <w:rsid w:val="00217FE2"/>
    <w:rsid w:val="002252BD"/>
    <w:rsid w:val="00226648"/>
    <w:rsid w:val="002303B1"/>
    <w:rsid w:val="00237E4C"/>
    <w:rsid w:val="00240FA1"/>
    <w:rsid w:val="0025180A"/>
    <w:rsid w:val="00263032"/>
    <w:rsid w:val="00266E41"/>
    <w:rsid w:val="00267769"/>
    <w:rsid w:val="00276800"/>
    <w:rsid w:val="0027784C"/>
    <w:rsid w:val="00277916"/>
    <w:rsid w:val="00296CC9"/>
    <w:rsid w:val="002B6910"/>
    <w:rsid w:val="002C05BF"/>
    <w:rsid w:val="002C1FAE"/>
    <w:rsid w:val="002C3233"/>
    <w:rsid w:val="002C3CB4"/>
    <w:rsid w:val="002E48FE"/>
    <w:rsid w:val="002E6528"/>
    <w:rsid w:val="002F0090"/>
    <w:rsid w:val="002F43BC"/>
    <w:rsid w:val="002F5714"/>
    <w:rsid w:val="002F59EF"/>
    <w:rsid w:val="00300599"/>
    <w:rsid w:val="0030553E"/>
    <w:rsid w:val="003079C2"/>
    <w:rsid w:val="00310740"/>
    <w:rsid w:val="00310CE4"/>
    <w:rsid w:val="0031640C"/>
    <w:rsid w:val="00321263"/>
    <w:rsid w:val="00331653"/>
    <w:rsid w:val="0033393C"/>
    <w:rsid w:val="00337C0B"/>
    <w:rsid w:val="00341F5C"/>
    <w:rsid w:val="00346D2B"/>
    <w:rsid w:val="00347F15"/>
    <w:rsid w:val="00353445"/>
    <w:rsid w:val="00363633"/>
    <w:rsid w:val="00364D81"/>
    <w:rsid w:val="0037404A"/>
    <w:rsid w:val="00374FB9"/>
    <w:rsid w:val="00375548"/>
    <w:rsid w:val="003A1699"/>
    <w:rsid w:val="003C0984"/>
    <w:rsid w:val="003C24FB"/>
    <w:rsid w:val="003C3BA3"/>
    <w:rsid w:val="003D3EB5"/>
    <w:rsid w:val="003E1524"/>
    <w:rsid w:val="003E4CCF"/>
    <w:rsid w:val="003F1851"/>
    <w:rsid w:val="00402BB3"/>
    <w:rsid w:val="004043FA"/>
    <w:rsid w:val="004118FF"/>
    <w:rsid w:val="00411EFC"/>
    <w:rsid w:val="0041495C"/>
    <w:rsid w:val="00416318"/>
    <w:rsid w:val="00417679"/>
    <w:rsid w:val="0042109F"/>
    <w:rsid w:val="00423204"/>
    <w:rsid w:val="00425E6A"/>
    <w:rsid w:val="00443BA1"/>
    <w:rsid w:val="00447186"/>
    <w:rsid w:val="00447315"/>
    <w:rsid w:val="00456D65"/>
    <w:rsid w:val="00475196"/>
    <w:rsid w:val="0048282D"/>
    <w:rsid w:val="0049089C"/>
    <w:rsid w:val="00497FB4"/>
    <w:rsid w:val="004A5109"/>
    <w:rsid w:val="005057E8"/>
    <w:rsid w:val="00516B8C"/>
    <w:rsid w:val="00517029"/>
    <w:rsid w:val="00521DB1"/>
    <w:rsid w:val="00523303"/>
    <w:rsid w:val="00525225"/>
    <w:rsid w:val="00531084"/>
    <w:rsid w:val="00535348"/>
    <w:rsid w:val="00550757"/>
    <w:rsid w:val="00550EBD"/>
    <w:rsid w:val="0056245A"/>
    <w:rsid w:val="00572903"/>
    <w:rsid w:val="00590E38"/>
    <w:rsid w:val="005C4A66"/>
    <w:rsid w:val="005D2F8D"/>
    <w:rsid w:val="005D4D77"/>
    <w:rsid w:val="005D716E"/>
    <w:rsid w:val="00606A48"/>
    <w:rsid w:val="00610091"/>
    <w:rsid w:val="0061310E"/>
    <w:rsid w:val="006173AC"/>
    <w:rsid w:val="00624B7F"/>
    <w:rsid w:val="006365A4"/>
    <w:rsid w:val="00645ECD"/>
    <w:rsid w:val="00675B5A"/>
    <w:rsid w:val="00681C66"/>
    <w:rsid w:val="00681E04"/>
    <w:rsid w:val="00682636"/>
    <w:rsid w:val="00683110"/>
    <w:rsid w:val="00685597"/>
    <w:rsid w:val="00697E3B"/>
    <w:rsid w:val="006A0D6F"/>
    <w:rsid w:val="006A3C12"/>
    <w:rsid w:val="006A465B"/>
    <w:rsid w:val="006A7785"/>
    <w:rsid w:val="006B1DA7"/>
    <w:rsid w:val="006B2252"/>
    <w:rsid w:val="006B6A97"/>
    <w:rsid w:val="006C5759"/>
    <w:rsid w:val="006D7B8B"/>
    <w:rsid w:val="006E2430"/>
    <w:rsid w:val="006E5558"/>
    <w:rsid w:val="00700C8B"/>
    <w:rsid w:val="00712A6B"/>
    <w:rsid w:val="007171E2"/>
    <w:rsid w:val="00730F8A"/>
    <w:rsid w:val="00733A74"/>
    <w:rsid w:val="00733F86"/>
    <w:rsid w:val="00760D0F"/>
    <w:rsid w:val="007662C0"/>
    <w:rsid w:val="00767F27"/>
    <w:rsid w:val="0077448A"/>
    <w:rsid w:val="00774B92"/>
    <w:rsid w:val="00775068"/>
    <w:rsid w:val="0078196C"/>
    <w:rsid w:val="0078454D"/>
    <w:rsid w:val="00784B7C"/>
    <w:rsid w:val="00785004"/>
    <w:rsid w:val="00786468"/>
    <w:rsid w:val="00797E34"/>
    <w:rsid w:val="007A4876"/>
    <w:rsid w:val="007C3492"/>
    <w:rsid w:val="007C3E46"/>
    <w:rsid w:val="007C62E3"/>
    <w:rsid w:val="007E5DC8"/>
    <w:rsid w:val="007E5EE3"/>
    <w:rsid w:val="007F1E47"/>
    <w:rsid w:val="007F4DE9"/>
    <w:rsid w:val="008037BB"/>
    <w:rsid w:val="00806A62"/>
    <w:rsid w:val="00821DF9"/>
    <w:rsid w:val="00830287"/>
    <w:rsid w:val="00834896"/>
    <w:rsid w:val="00851012"/>
    <w:rsid w:val="00851773"/>
    <w:rsid w:val="008526DC"/>
    <w:rsid w:val="00852867"/>
    <w:rsid w:val="008548C2"/>
    <w:rsid w:val="00874A7F"/>
    <w:rsid w:val="00876417"/>
    <w:rsid w:val="008851FC"/>
    <w:rsid w:val="00886741"/>
    <w:rsid w:val="00894BEC"/>
    <w:rsid w:val="00895E57"/>
    <w:rsid w:val="008971E2"/>
    <w:rsid w:val="008A1FD5"/>
    <w:rsid w:val="008B5A47"/>
    <w:rsid w:val="008C0EEB"/>
    <w:rsid w:val="008C3C9E"/>
    <w:rsid w:val="008D1994"/>
    <w:rsid w:val="008D3E1A"/>
    <w:rsid w:val="008E4DC4"/>
    <w:rsid w:val="00901460"/>
    <w:rsid w:val="00910C07"/>
    <w:rsid w:val="009114D3"/>
    <w:rsid w:val="0091206F"/>
    <w:rsid w:val="009135BB"/>
    <w:rsid w:val="009218D1"/>
    <w:rsid w:val="00922E9A"/>
    <w:rsid w:val="00923935"/>
    <w:rsid w:val="00937318"/>
    <w:rsid w:val="009458D7"/>
    <w:rsid w:val="00954DBA"/>
    <w:rsid w:val="00955599"/>
    <w:rsid w:val="009617A3"/>
    <w:rsid w:val="009633A1"/>
    <w:rsid w:val="0097163A"/>
    <w:rsid w:val="00971BD8"/>
    <w:rsid w:val="00980194"/>
    <w:rsid w:val="009870FF"/>
    <w:rsid w:val="00993456"/>
    <w:rsid w:val="0099771F"/>
    <w:rsid w:val="009B0C4A"/>
    <w:rsid w:val="009B1319"/>
    <w:rsid w:val="009B1A13"/>
    <w:rsid w:val="009C52B1"/>
    <w:rsid w:val="009C64D1"/>
    <w:rsid w:val="009C6C3F"/>
    <w:rsid w:val="009D12DE"/>
    <w:rsid w:val="009D131A"/>
    <w:rsid w:val="009D70C0"/>
    <w:rsid w:val="009E2200"/>
    <w:rsid w:val="009E6086"/>
    <w:rsid w:val="00A00A3D"/>
    <w:rsid w:val="00A05A27"/>
    <w:rsid w:val="00A05C9C"/>
    <w:rsid w:val="00A21E51"/>
    <w:rsid w:val="00A24C72"/>
    <w:rsid w:val="00A2595F"/>
    <w:rsid w:val="00A34008"/>
    <w:rsid w:val="00A372A8"/>
    <w:rsid w:val="00A40BD1"/>
    <w:rsid w:val="00A43013"/>
    <w:rsid w:val="00A46315"/>
    <w:rsid w:val="00A474B4"/>
    <w:rsid w:val="00A524EB"/>
    <w:rsid w:val="00A53195"/>
    <w:rsid w:val="00A536E4"/>
    <w:rsid w:val="00A54B7A"/>
    <w:rsid w:val="00A551D9"/>
    <w:rsid w:val="00A75131"/>
    <w:rsid w:val="00A9174D"/>
    <w:rsid w:val="00AA320A"/>
    <w:rsid w:val="00AA3D43"/>
    <w:rsid w:val="00AB7415"/>
    <w:rsid w:val="00AC01E3"/>
    <w:rsid w:val="00AC38B8"/>
    <w:rsid w:val="00AC7834"/>
    <w:rsid w:val="00AD38A8"/>
    <w:rsid w:val="00AE0A53"/>
    <w:rsid w:val="00AE3C5F"/>
    <w:rsid w:val="00AF3C96"/>
    <w:rsid w:val="00AF4E0A"/>
    <w:rsid w:val="00B00E1E"/>
    <w:rsid w:val="00B03886"/>
    <w:rsid w:val="00B06381"/>
    <w:rsid w:val="00B11A19"/>
    <w:rsid w:val="00B205E1"/>
    <w:rsid w:val="00B2753E"/>
    <w:rsid w:val="00B3340E"/>
    <w:rsid w:val="00B401F6"/>
    <w:rsid w:val="00B45DD9"/>
    <w:rsid w:val="00B531E0"/>
    <w:rsid w:val="00B57156"/>
    <w:rsid w:val="00B57314"/>
    <w:rsid w:val="00B5764E"/>
    <w:rsid w:val="00B644A1"/>
    <w:rsid w:val="00B6495E"/>
    <w:rsid w:val="00B72E15"/>
    <w:rsid w:val="00B93B58"/>
    <w:rsid w:val="00B94D40"/>
    <w:rsid w:val="00BB2393"/>
    <w:rsid w:val="00BC4774"/>
    <w:rsid w:val="00BD00E7"/>
    <w:rsid w:val="00BD5E78"/>
    <w:rsid w:val="00BE225F"/>
    <w:rsid w:val="00C00F85"/>
    <w:rsid w:val="00C114C8"/>
    <w:rsid w:val="00C23176"/>
    <w:rsid w:val="00C31DCF"/>
    <w:rsid w:val="00C32542"/>
    <w:rsid w:val="00C374B4"/>
    <w:rsid w:val="00C51956"/>
    <w:rsid w:val="00C53B74"/>
    <w:rsid w:val="00C7099F"/>
    <w:rsid w:val="00C71B8A"/>
    <w:rsid w:val="00C71F1A"/>
    <w:rsid w:val="00C72924"/>
    <w:rsid w:val="00C738BA"/>
    <w:rsid w:val="00C74FD3"/>
    <w:rsid w:val="00C82E34"/>
    <w:rsid w:val="00C833B4"/>
    <w:rsid w:val="00C83A07"/>
    <w:rsid w:val="00C843F1"/>
    <w:rsid w:val="00C8561A"/>
    <w:rsid w:val="00C9260B"/>
    <w:rsid w:val="00C92B9D"/>
    <w:rsid w:val="00CA7064"/>
    <w:rsid w:val="00CA7941"/>
    <w:rsid w:val="00CB5E0B"/>
    <w:rsid w:val="00CC0156"/>
    <w:rsid w:val="00CD42D1"/>
    <w:rsid w:val="00CD64E0"/>
    <w:rsid w:val="00CE657F"/>
    <w:rsid w:val="00CF292E"/>
    <w:rsid w:val="00D0434D"/>
    <w:rsid w:val="00D118D0"/>
    <w:rsid w:val="00D229A8"/>
    <w:rsid w:val="00D234CF"/>
    <w:rsid w:val="00D2390E"/>
    <w:rsid w:val="00D26F56"/>
    <w:rsid w:val="00D277EF"/>
    <w:rsid w:val="00D41387"/>
    <w:rsid w:val="00D470F3"/>
    <w:rsid w:val="00D62E81"/>
    <w:rsid w:val="00D7156F"/>
    <w:rsid w:val="00D75506"/>
    <w:rsid w:val="00DA4685"/>
    <w:rsid w:val="00DB3FA3"/>
    <w:rsid w:val="00DB5AA3"/>
    <w:rsid w:val="00DC18CE"/>
    <w:rsid w:val="00DC2549"/>
    <w:rsid w:val="00DD25BD"/>
    <w:rsid w:val="00DD6458"/>
    <w:rsid w:val="00DE03BE"/>
    <w:rsid w:val="00DF08C8"/>
    <w:rsid w:val="00DF661A"/>
    <w:rsid w:val="00DF7691"/>
    <w:rsid w:val="00E124BD"/>
    <w:rsid w:val="00E227EA"/>
    <w:rsid w:val="00E2442D"/>
    <w:rsid w:val="00E37A46"/>
    <w:rsid w:val="00E417B5"/>
    <w:rsid w:val="00E53BFE"/>
    <w:rsid w:val="00E5547E"/>
    <w:rsid w:val="00E61112"/>
    <w:rsid w:val="00E62A85"/>
    <w:rsid w:val="00E63698"/>
    <w:rsid w:val="00E6494E"/>
    <w:rsid w:val="00E67B8B"/>
    <w:rsid w:val="00E73C13"/>
    <w:rsid w:val="00E73E6C"/>
    <w:rsid w:val="00E75A0E"/>
    <w:rsid w:val="00E85DA7"/>
    <w:rsid w:val="00EA0B1A"/>
    <w:rsid w:val="00EA0F5B"/>
    <w:rsid w:val="00EA5516"/>
    <w:rsid w:val="00EA56AE"/>
    <w:rsid w:val="00EB1A68"/>
    <w:rsid w:val="00EC46E5"/>
    <w:rsid w:val="00ED2A8C"/>
    <w:rsid w:val="00ED339C"/>
    <w:rsid w:val="00ED68EF"/>
    <w:rsid w:val="00EE1806"/>
    <w:rsid w:val="00EE1E21"/>
    <w:rsid w:val="00EE7315"/>
    <w:rsid w:val="00EF1B96"/>
    <w:rsid w:val="00EF5546"/>
    <w:rsid w:val="00F0374A"/>
    <w:rsid w:val="00F04D69"/>
    <w:rsid w:val="00F11DA4"/>
    <w:rsid w:val="00F144B0"/>
    <w:rsid w:val="00F46781"/>
    <w:rsid w:val="00F60536"/>
    <w:rsid w:val="00F66F3E"/>
    <w:rsid w:val="00F7010F"/>
    <w:rsid w:val="00F74E69"/>
    <w:rsid w:val="00F75DCC"/>
    <w:rsid w:val="00F766D2"/>
    <w:rsid w:val="00F8772F"/>
    <w:rsid w:val="00F9157D"/>
    <w:rsid w:val="00F92CB4"/>
    <w:rsid w:val="00F93448"/>
    <w:rsid w:val="00F96C2D"/>
    <w:rsid w:val="00FB50B1"/>
    <w:rsid w:val="00FC3EA1"/>
    <w:rsid w:val="00FD454A"/>
    <w:rsid w:val="00FD7A83"/>
    <w:rsid w:val="00FE159F"/>
    <w:rsid w:val="00FF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12722"/>
  <w15:docId w15:val="{15CF3C4C-30F3-4EB4-B0A2-F761A383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90E38"/>
  </w:style>
  <w:style w:type="paragraph" w:styleId="berschrift1">
    <w:name w:val="heading 1"/>
    <w:basedOn w:val="Standard"/>
    <w:next w:val="Standard"/>
    <w:link w:val="berschrift1Zchn"/>
    <w:uiPriority w:val="9"/>
    <w:qFormat/>
    <w:rsid w:val="00FC3E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73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353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4C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4C1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CE4"/>
  </w:style>
  <w:style w:type="paragraph" w:styleId="Fuzeile">
    <w:name w:val="footer"/>
    <w:basedOn w:val="Standard"/>
    <w:link w:val="Fu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CE4"/>
  </w:style>
  <w:style w:type="paragraph" w:styleId="Listenabsatz">
    <w:name w:val="List Paragraph"/>
    <w:basedOn w:val="Standard"/>
    <w:uiPriority w:val="34"/>
    <w:qFormat/>
    <w:rsid w:val="00F04D6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3E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3EA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FC3EA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C3EA1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EA1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25E6A"/>
    <w:rPr>
      <w:rFonts w:asciiTheme="minorHAnsi" w:eastAsiaTheme="minorEastAsia" w:hAnsiTheme="minorHAnsi"/>
      <w:sz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5E6A"/>
    <w:rPr>
      <w:rFonts w:asciiTheme="minorHAnsi" w:eastAsiaTheme="minorEastAsia" w:hAnsiTheme="minorHAnsi"/>
      <w:sz w:val="22"/>
    </w:rPr>
  </w:style>
  <w:style w:type="table" w:styleId="HelleListe-Akzent1">
    <w:name w:val="Light List Accent 1"/>
    <w:basedOn w:val="NormaleTabelle"/>
    <w:uiPriority w:val="61"/>
    <w:rsid w:val="00E6369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103ABD"/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03ABD"/>
    <w:rPr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03ABD"/>
    <w:rPr>
      <w:vertAlign w:val="superscript"/>
    </w:rPr>
  </w:style>
  <w:style w:type="character" w:styleId="Platzhaltertext">
    <w:name w:val="Placeholder Text"/>
    <w:basedOn w:val="Absatz-Standardschriftart"/>
    <w:uiPriority w:val="99"/>
    <w:semiHidden/>
    <w:rsid w:val="00AE0A53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73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353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F5546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546"/>
    <w:pPr>
      <w:spacing w:after="100"/>
      <w:ind w:left="400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4C1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4C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FF4C1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3E4C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347F15"/>
    <w:rPr>
      <w:b/>
      <w:bCs/>
    </w:rPr>
  </w:style>
  <w:style w:type="table" w:styleId="Tabellenraster">
    <w:name w:val="Table Grid"/>
    <w:basedOn w:val="NormaleTabelle"/>
    <w:uiPriority w:val="59"/>
    <w:rsid w:val="00AC78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bsatz-Standardschriftart"/>
    <w:rsid w:val="00A47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mailto:maulhardt@nta-isny.de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OneDrive\Desktop\NTA%20Isny%20Schule\Kommunikations%20Technik\Komm%20Tech%20Praktikum%20Protokoll%20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8CDF2E19BF462189796AB0A89A6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5C7082-AC5B-4BF2-A4C4-A7CA7A000AFE}"/>
      </w:docPartPr>
      <w:docPartBody>
        <w:p w:rsidR="00EE60CE" w:rsidRDefault="00344F06" w:rsidP="00344F06">
          <w:pPr>
            <w:pStyle w:val="B88CDF2E19BF462189796AB0A89A60D7"/>
          </w:pPr>
          <w: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35238686798F4AAFB52E83B2B4DB5F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F6EC70-EF3F-4417-8A94-B7634F60BCC2}"/>
      </w:docPartPr>
      <w:docPartBody>
        <w:p w:rsidR="00C03AA9" w:rsidRDefault="00016957" w:rsidP="00016957">
          <w:pPr>
            <w:pStyle w:val="35238686798F4AAFB52E83B2B4DB5F86"/>
          </w:pPr>
          <w:r>
            <w:t>[Hier eingeben]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29B"/>
    <w:rsid w:val="00016957"/>
    <w:rsid w:val="00122EC7"/>
    <w:rsid w:val="00344F06"/>
    <w:rsid w:val="003E5355"/>
    <w:rsid w:val="003F1CB1"/>
    <w:rsid w:val="0040729B"/>
    <w:rsid w:val="00695D2D"/>
    <w:rsid w:val="007D47DF"/>
    <w:rsid w:val="00B37E38"/>
    <w:rsid w:val="00B464A9"/>
    <w:rsid w:val="00B8356F"/>
    <w:rsid w:val="00BE501E"/>
    <w:rsid w:val="00C03AA9"/>
    <w:rsid w:val="00E548CA"/>
    <w:rsid w:val="00E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88CDF2E19BF462189796AB0A89A60D7">
    <w:name w:val="B88CDF2E19BF462189796AB0A89A60D7"/>
    <w:rsid w:val="00344F06"/>
  </w:style>
  <w:style w:type="paragraph" w:customStyle="1" w:styleId="35238686798F4AAFB52E83B2B4DB5F86">
    <w:name w:val="35238686798F4AAFB52E83B2B4DB5F86"/>
    <w:rsid w:val="000169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2021-09-22T00:00:00</PublishDate>
  <Abstract>Thema: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FC3025-735B-4C40-B669-6C6A2789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Komm Tech Praktikum Protokoll Vorlage.dotx</Template>
  <TotalTime>0</TotalTime>
  <Pages>1</Pages>
  <Words>223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Kommunikationstechnik</vt:lpstr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Kommunikationstechnik</dc:title>
  <dc:subject>. Praktikum</dc:subject>
  <dc:creator>Maximilian Zehnle</dc:creator>
  <cp:lastModifiedBy>Florian Stocker</cp:lastModifiedBy>
  <cp:revision>4</cp:revision>
  <cp:lastPrinted>2022-10-19T12:07:00Z</cp:lastPrinted>
  <dcterms:created xsi:type="dcterms:W3CDTF">2022-10-19T12:07:00Z</dcterms:created>
  <dcterms:modified xsi:type="dcterms:W3CDTF">2022-10-19T12:09:00Z</dcterms:modified>
</cp:coreProperties>
</file>