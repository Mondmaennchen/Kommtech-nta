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rPr>
        <w:id w:val="107762747"/>
        <w:docPartObj>
          <w:docPartGallery w:val="Cover Pages"/>
          <w:docPartUnique/>
        </w:docPartObj>
      </w:sdtPr>
      <w:sdtEndPr>
        <w:rPr>
          <w:sz w:val="24"/>
        </w:rPr>
      </w:sdtEndPr>
      <w:sdtContent>
        <w:p w14:paraId="67754FC0" w14:textId="6F950831" w:rsidR="00425E6A" w:rsidRPr="00B50DEE" w:rsidRDefault="00425E6A">
          <w:pPr>
            <w:rPr>
              <w:rFonts w:cs="Arial"/>
            </w:rPr>
          </w:pPr>
        </w:p>
        <w:tbl>
          <w:tblPr>
            <w:tblStyle w:val="HelleListe-Akzent1"/>
            <w:tblpPr w:leftFromText="187" w:rightFromText="187" w:vertAnchor="page" w:horzAnchor="margin" w:tblpXSpec="center" w:tblpY="5001"/>
            <w:tblW w:w="3095" w:type="pct"/>
            <w:tblBorders>
              <w:insideH w:val="single" w:sz="6" w:space="0" w:color="4F81BD" w:themeColor="accent1"/>
              <w:insideV w:val="single" w:sz="6" w:space="0" w:color="4F81BD" w:themeColor="accent1"/>
            </w:tblBorders>
            <w:tblLook w:val="04A0" w:firstRow="1" w:lastRow="0" w:firstColumn="1" w:lastColumn="0" w:noHBand="0" w:noVBand="1"/>
          </w:tblPr>
          <w:tblGrid>
            <w:gridCol w:w="6466"/>
          </w:tblGrid>
          <w:tr w:rsidR="00681E04" w:rsidRPr="00B50DEE" w14:paraId="39CBC4AF" w14:textId="77777777" w:rsidTr="00681E04">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6466" w:type="dxa"/>
              </w:tcPr>
              <w:p w14:paraId="43E4C0F8" w14:textId="77777777" w:rsidR="00681E04" w:rsidRPr="00B50DEE" w:rsidRDefault="00924840" w:rsidP="00681E04">
                <w:pPr>
                  <w:pStyle w:val="KeinLeerraum"/>
                  <w:jc w:val="center"/>
                  <w:rPr>
                    <w:rFonts w:ascii="Arial" w:eastAsiaTheme="majorEastAsia" w:hAnsi="Arial" w:cs="Arial"/>
                    <w:b w:val="0"/>
                    <w:bCs w:val="0"/>
                    <w:color w:val="365F91" w:themeColor="accent1" w:themeShade="BF"/>
                    <w:sz w:val="48"/>
                    <w:szCs w:val="48"/>
                  </w:rPr>
                </w:pPr>
                <w:sdt>
                  <w:sdtPr>
                    <w:rPr>
                      <w:rFonts w:ascii="Arial" w:eastAsiaTheme="majorEastAsia" w:hAnsi="Arial" w:cs="Arial"/>
                      <w:b w:val="0"/>
                      <w:bCs w:val="0"/>
                      <w:color w:val="000000" w:themeColor="text1"/>
                      <w:sz w:val="48"/>
                      <w:szCs w:val="48"/>
                    </w:rPr>
                    <w:alias w:val="Titel"/>
                    <w:id w:val="703864190"/>
                    <w:placeholder>
                      <w:docPart w:val="B88CDF2E19BF462189796AB0A89A60D7"/>
                    </w:placeholder>
                    <w:dataBinding w:prefixMappings="xmlns:ns0='http://schemas.openxmlformats.org/package/2006/metadata/core-properties' xmlns:ns1='http://purl.org/dc/elements/1.1/'" w:xpath="/ns0:coreProperties[1]/ns1:title[1]" w:storeItemID="{6C3C8BC8-F283-45AE-878A-BAB7291924A1}"/>
                    <w:text/>
                  </w:sdtPr>
                  <w:sdtEndPr/>
                  <w:sdtContent>
                    <w:r w:rsidR="00681E04" w:rsidRPr="00B50DEE">
                      <w:rPr>
                        <w:rFonts w:ascii="Arial" w:eastAsiaTheme="majorEastAsia" w:hAnsi="Arial" w:cs="Arial"/>
                        <w:b w:val="0"/>
                        <w:bCs w:val="0"/>
                        <w:color w:val="000000" w:themeColor="text1"/>
                        <w:sz w:val="48"/>
                        <w:szCs w:val="48"/>
                      </w:rPr>
                      <w:t>Kommunikationstechnik</w:t>
                    </w:r>
                  </w:sdtContent>
                </w:sdt>
              </w:p>
            </w:tc>
          </w:tr>
          <w:tr w:rsidR="00681E04" w:rsidRPr="00B50DEE" w14:paraId="4F89F96F" w14:textId="77777777" w:rsidTr="00681E04">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59453834" w14:textId="41E885EC" w:rsidR="00681E04" w:rsidRPr="00B50DEE" w:rsidRDefault="00B50DEE" w:rsidP="00681E04">
                <w:pPr>
                  <w:pStyle w:val="KeinLeerraum"/>
                  <w:jc w:val="center"/>
                  <w:rPr>
                    <w:rFonts w:ascii="Arial" w:hAnsi="Arial" w:cs="Arial"/>
                    <w:b w:val="0"/>
                    <w:bCs w:val="0"/>
                    <w:color w:val="484329" w:themeColor="background2" w:themeShade="3F"/>
                    <w:sz w:val="32"/>
                    <w:szCs w:val="28"/>
                  </w:rPr>
                </w:pPr>
                <w:r w:rsidRPr="00B50DEE">
                  <w:rPr>
                    <w:rFonts w:ascii="Arial" w:hAnsi="Arial" w:cs="Arial"/>
                    <w:b w:val="0"/>
                    <w:bCs w:val="0"/>
                    <w:color w:val="484329" w:themeColor="background2" w:themeShade="3F"/>
                    <w:sz w:val="32"/>
                    <w:szCs w:val="28"/>
                  </w:rPr>
                  <w:t>11</w:t>
                </w:r>
                <w:r w:rsidR="00681E04" w:rsidRPr="00B50DEE">
                  <w:rPr>
                    <w:rFonts w:ascii="Arial" w:hAnsi="Arial" w:cs="Arial"/>
                    <w:b w:val="0"/>
                    <w:bCs w:val="0"/>
                    <w:color w:val="484329" w:themeColor="background2" w:themeShade="3F"/>
                    <w:sz w:val="32"/>
                    <w:szCs w:val="28"/>
                  </w:rPr>
                  <w:t>. Praktikum</w:t>
                </w:r>
              </w:p>
            </w:tc>
          </w:tr>
          <w:tr w:rsidR="00681E04" w:rsidRPr="00B50DEE" w14:paraId="6B2CD782" w14:textId="77777777" w:rsidTr="00681E04">
            <w:trPr>
              <w:trHeight w:val="526"/>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7B32E94B" w14:textId="6B77FD33" w:rsidR="00681E04" w:rsidRPr="00B50DEE" w:rsidRDefault="00681E04" w:rsidP="00681E04">
                <w:pPr>
                  <w:pStyle w:val="KeinLeerraum"/>
                  <w:jc w:val="center"/>
                  <w:rPr>
                    <w:rFonts w:ascii="Arial" w:hAnsi="Arial" w:cs="Arial"/>
                    <w:b w:val="0"/>
                    <w:bCs w:val="0"/>
                    <w:sz w:val="32"/>
                    <w:szCs w:val="32"/>
                  </w:rPr>
                </w:pPr>
                <w:r w:rsidRPr="00B50DEE">
                  <w:rPr>
                    <w:rFonts w:ascii="Arial" w:hAnsi="Arial" w:cs="Arial"/>
                    <w:b w:val="0"/>
                    <w:bCs w:val="0"/>
                    <w:sz w:val="32"/>
                  </w:rPr>
                  <w:t>Thema:</w:t>
                </w:r>
                <w:r w:rsidRPr="00B50DEE">
                  <w:rPr>
                    <w:rFonts w:ascii="Arial" w:hAnsi="Arial" w:cs="Arial"/>
                    <w:b w:val="0"/>
                    <w:bCs w:val="0"/>
                  </w:rPr>
                  <w:t xml:space="preserve"> </w:t>
                </w:r>
                <w:r w:rsidR="00EE1806" w:rsidRPr="00B50DEE">
                  <w:rPr>
                    <w:rFonts w:ascii="Arial" w:hAnsi="Arial" w:cs="Arial"/>
                    <w:b w:val="0"/>
                    <w:bCs w:val="0"/>
                  </w:rPr>
                  <w:t xml:space="preserve"> </w:t>
                </w:r>
                <w:r w:rsidR="00B50DEE" w:rsidRPr="00B50DEE">
                  <w:rPr>
                    <w:rFonts w:ascii="Arial" w:hAnsi="Arial" w:cs="Arial"/>
                    <w:b w:val="0"/>
                    <w:bCs w:val="0"/>
                    <w:sz w:val="32"/>
                    <w:szCs w:val="32"/>
                  </w:rPr>
                  <w:t>Google SEO/SEM</w:t>
                </w:r>
              </w:p>
            </w:tc>
          </w:tr>
          <w:tr w:rsidR="00681E04" w:rsidRPr="00B50DEE" w14:paraId="6DE8BC13" w14:textId="77777777" w:rsidTr="00681E04">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32547A68" w14:textId="7D25C714" w:rsidR="00681E04" w:rsidRPr="00B50DEE" w:rsidRDefault="00267769" w:rsidP="00681E04">
                <w:pPr>
                  <w:pStyle w:val="KeinLeerraum"/>
                  <w:jc w:val="center"/>
                  <w:rPr>
                    <w:rFonts w:ascii="Arial" w:hAnsi="Arial" w:cs="Arial"/>
                    <w:b w:val="0"/>
                    <w:bCs w:val="0"/>
                    <w:sz w:val="28"/>
                  </w:rPr>
                </w:pPr>
                <w:r w:rsidRPr="00B50DEE">
                  <w:rPr>
                    <w:rFonts w:ascii="Arial" w:hAnsi="Arial" w:cs="Arial"/>
                    <w:b w:val="0"/>
                    <w:bCs w:val="0"/>
                    <w:sz w:val="28"/>
                  </w:rPr>
                  <w:t>Florian Stocker</w:t>
                </w:r>
              </w:p>
            </w:tc>
          </w:tr>
          <w:tr w:rsidR="00681E04" w:rsidRPr="00B50DEE" w14:paraId="28CD59CE" w14:textId="77777777" w:rsidTr="00681E04">
            <w:trPr>
              <w:trHeight w:val="498"/>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4840C02" w14:textId="537C90E7" w:rsidR="00733A74" w:rsidRPr="00B50DEE" w:rsidRDefault="009F0B78" w:rsidP="00681E04">
                <w:pPr>
                  <w:pStyle w:val="KeinLeerraum"/>
                  <w:jc w:val="center"/>
                  <w:rPr>
                    <w:rFonts w:ascii="Arial" w:hAnsi="Arial" w:cs="Arial"/>
                    <w:b w:val="0"/>
                    <w:bCs w:val="0"/>
                    <w:sz w:val="24"/>
                  </w:rPr>
                </w:pPr>
                <w:r w:rsidRPr="00B50DEE">
                  <w:rPr>
                    <w:rFonts w:ascii="Arial" w:hAnsi="Arial" w:cs="Arial"/>
                    <w:b w:val="0"/>
                    <w:bCs w:val="0"/>
                    <w:sz w:val="24"/>
                  </w:rPr>
                  <w:t>30</w:t>
                </w:r>
                <w:r w:rsidR="00267769" w:rsidRPr="00B50DEE">
                  <w:rPr>
                    <w:rFonts w:ascii="Arial" w:hAnsi="Arial" w:cs="Arial"/>
                    <w:b w:val="0"/>
                    <w:bCs w:val="0"/>
                    <w:sz w:val="24"/>
                  </w:rPr>
                  <w:t>.</w:t>
                </w:r>
                <w:r w:rsidRPr="00B50DEE">
                  <w:rPr>
                    <w:rFonts w:ascii="Arial" w:hAnsi="Arial" w:cs="Arial"/>
                    <w:b w:val="0"/>
                    <w:bCs w:val="0"/>
                    <w:sz w:val="24"/>
                  </w:rPr>
                  <w:t>11</w:t>
                </w:r>
                <w:r w:rsidR="00267769" w:rsidRPr="00B50DEE">
                  <w:rPr>
                    <w:rFonts w:ascii="Arial" w:hAnsi="Arial" w:cs="Arial"/>
                    <w:b w:val="0"/>
                    <w:bCs w:val="0"/>
                    <w:sz w:val="24"/>
                  </w:rPr>
                  <w:t>.22/KW</w:t>
                </w:r>
                <w:r w:rsidRPr="00B50DEE">
                  <w:rPr>
                    <w:rFonts w:ascii="Arial" w:hAnsi="Arial" w:cs="Arial"/>
                    <w:b w:val="0"/>
                    <w:bCs w:val="0"/>
                    <w:sz w:val="24"/>
                  </w:rPr>
                  <w:t>48</w:t>
                </w:r>
              </w:p>
            </w:tc>
          </w:tr>
          <w:tr w:rsidR="00681E04" w:rsidRPr="00B50DEE" w14:paraId="02231934" w14:textId="77777777" w:rsidTr="00681E0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68FB0CB3" w14:textId="77777777" w:rsidR="00681E04" w:rsidRPr="00B50DEE" w:rsidRDefault="00681E04" w:rsidP="00681E04">
                <w:pPr>
                  <w:pStyle w:val="Fuzeile"/>
                  <w:jc w:val="center"/>
                  <w:rPr>
                    <w:rFonts w:cs="Arial"/>
                    <w:b w:val="0"/>
                    <w:bCs w:val="0"/>
                    <w:sz w:val="24"/>
                  </w:rPr>
                </w:pPr>
                <w:r w:rsidRPr="00B50DEE">
                  <w:rPr>
                    <w:rFonts w:cs="Arial"/>
                    <w:b w:val="0"/>
                    <w:bCs w:val="0"/>
                    <w:sz w:val="24"/>
                  </w:rPr>
                  <w:t>Lehrer: Herrn Maulhardt</w:t>
                </w:r>
              </w:p>
            </w:tc>
          </w:tr>
          <w:tr w:rsidR="00681E04" w:rsidRPr="00B50DEE" w14:paraId="3C7A9559" w14:textId="77777777" w:rsidTr="00681E04">
            <w:trPr>
              <w:trHeight w:val="507"/>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78AA221" w14:textId="77777777" w:rsidR="00681E04" w:rsidRPr="00B50DEE" w:rsidRDefault="00681E04" w:rsidP="00681E04">
                <w:pPr>
                  <w:pStyle w:val="Fuzeile"/>
                  <w:jc w:val="center"/>
                  <w:rPr>
                    <w:rFonts w:cs="Arial"/>
                    <w:b w:val="0"/>
                    <w:bCs w:val="0"/>
                    <w:sz w:val="24"/>
                  </w:rPr>
                </w:pPr>
                <w:r w:rsidRPr="00B50DEE">
                  <w:rPr>
                    <w:rFonts w:cs="Arial"/>
                    <w:b w:val="0"/>
                    <w:bCs w:val="0"/>
                    <w:sz w:val="24"/>
                  </w:rPr>
                  <w:t xml:space="preserve">E-Mail: </w:t>
                </w:r>
                <w:hyperlink r:id="rId9" w:history="1">
                  <w:r w:rsidRPr="00B50DEE">
                    <w:rPr>
                      <w:rStyle w:val="Hyperlink"/>
                      <w:rFonts w:cs="Arial"/>
                      <w:b w:val="0"/>
                      <w:bCs w:val="0"/>
                      <w:sz w:val="24"/>
                    </w:rPr>
                    <w:t>maulhardt@nta-isny.de</w:t>
                  </w:r>
                </w:hyperlink>
              </w:p>
            </w:tc>
          </w:tr>
          <w:tr w:rsidR="00681E04" w:rsidRPr="00B50DEE" w14:paraId="7AA9BCAD" w14:textId="77777777" w:rsidTr="00681E0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45C03B24" w14:textId="77777777" w:rsidR="00681E04" w:rsidRPr="00B50DEE" w:rsidRDefault="00681E04" w:rsidP="00681E04">
                <w:pPr>
                  <w:pStyle w:val="Fuzeile"/>
                  <w:jc w:val="center"/>
                  <w:rPr>
                    <w:rFonts w:cs="Arial"/>
                    <w:b w:val="0"/>
                    <w:bCs w:val="0"/>
                    <w:sz w:val="24"/>
                  </w:rPr>
                </w:pPr>
                <w:r w:rsidRPr="00B50DEE">
                  <w:rPr>
                    <w:rFonts w:cs="Arial"/>
                    <w:b w:val="0"/>
                    <w:bCs w:val="0"/>
                    <w:sz w:val="24"/>
                  </w:rPr>
                  <w:t xml:space="preserve">NTA </w:t>
                </w:r>
                <w:proofErr w:type="spellStart"/>
                <w:r w:rsidRPr="00B50DEE">
                  <w:rPr>
                    <w:rFonts w:cs="Arial"/>
                    <w:b w:val="0"/>
                    <w:bCs w:val="0"/>
                    <w:sz w:val="24"/>
                  </w:rPr>
                  <w:t>Isny</w:t>
                </w:r>
                <w:proofErr w:type="spellEnd"/>
              </w:p>
            </w:tc>
          </w:tr>
        </w:tbl>
        <w:p w14:paraId="60E3C76C" w14:textId="77777777" w:rsidR="00523303" w:rsidRPr="00B50DEE" w:rsidRDefault="00425E6A">
          <w:pPr>
            <w:rPr>
              <w:rFonts w:cs="Arial"/>
              <w:sz w:val="24"/>
            </w:rPr>
          </w:pPr>
          <w:r w:rsidRPr="00B50DEE">
            <w:rPr>
              <w:rFonts w:cs="Arial"/>
              <w:sz w:val="24"/>
            </w:rPr>
            <w:br w:type="page"/>
          </w:r>
        </w:p>
        <w:p w14:paraId="482A97E4" w14:textId="06D1FDA3" w:rsidR="00523303" w:rsidRPr="00B50DEE" w:rsidRDefault="00523303">
          <w:pPr>
            <w:rPr>
              <w:rFonts w:cs="Arial"/>
              <w:sz w:val="24"/>
            </w:rPr>
          </w:pPr>
          <w:r w:rsidRPr="00B50DEE">
            <w:rPr>
              <w:rFonts w:cs="Arial"/>
              <w:sz w:val="24"/>
            </w:rPr>
            <w:lastRenderedPageBreak/>
            <w:t>Zusammenfassung der Aufgabe:</w:t>
          </w:r>
        </w:p>
        <w:p w14:paraId="1F51B993" w14:textId="1D490490" w:rsidR="00523303" w:rsidRPr="00B50DEE" w:rsidRDefault="00523303">
          <w:pPr>
            <w:rPr>
              <w:rFonts w:cs="Arial"/>
              <w:sz w:val="24"/>
            </w:rPr>
          </w:pPr>
        </w:p>
        <w:p w14:paraId="4B75ACAC" w14:textId="77777777" w:rsidR="00523303" w:rsidRPr="00B50DEE" w:rsidRDefault="00523303">
          <w:pPr>
            <w:rPr>
              <w:rFonts w:cs="Arial"/>
              <w:sz w:val="24"/>
            </w:rPr>
          </w:pPr>
        </w:p>
        <w:p w14:paraId="2610BB89" w14:textId="77777777" w:rsidR="00523303" w:rsidRPr="00B50DEE" w:rsidRDefault="00523303">
          <w:pPr>
            <w:rPr>
              <w:rFonts w:cs="Arial"/>
              <w:sz w:val="24"/>
            </w:rPr>
          </w:pPr>
        </w:p>
        <w:p w14:paraId="29446BBB" w14:textId="77777777" w:rsidR="00523303" w:rsidRPr="00B50DEE" w:rsidRDefault="00523303">
          <w:pPr>
            <w:rPr>
              <w:rFonts w:cs="Arial"/>
              <w:sz w:val="24"/>
            </w:rPr>
          </w:pPr>
        </w:p>
        <w:p w14:paraId="45312D81" w14:textId="77777777" w:rsidR="00523303" w:rsidRPr="00B50DEE" w:rsidRDefault="00523303">
          <w:pPr>
            <w:rPr>
              <w:rFonts w:cs="Arial"/>
              <w:sz w:val="24"/>
            </w:rPr>
          </w:pPr>
        </w:p>
        <w:p w14:paraId="705123C5" w14:textId="77777777" w:rsidR="00523303" w:rsidRPr="00B50DEE" w:rsidRDefault="00523303">
          <w:pPr>
            <w:rPr>
              <w:rFonts w:cs="Arial"/>
              <w:sz w:val="24"/>
            </w:rPr>
          </w:pPr>
        </w:p>
        <w:p w14:paraId="794E4CB2" w14:textId="77777777" w:rsidR="00523303" w:rsidRPr="00B50DEE" w:rsidRDefault="00523303">
          <w:pPr>
            <w:rPr>
              <w:rFonts w:cs="Arial"/>
              <w:sz w:val="24"/>
            </w:rPr>
          </w:pPr>
        </w:p>
        <w:p w14:paraId="1A1A5C67" w14:textId="77777777" w:rsidR="00523303" w:rsidRPr="00B50DEE" w:rsidRDefault="00523303">
          <w:pPr>
            <w:rPr>
              <w:rFonts w:cs="Arial"/>
              <w:sz w:val="24"/>
            </w:rPr>
          </w:pPr>
        </w:p>
        <w:p w14:paraId="3A98D2C9" w14:textId="77777777" w:rsidR="00523303" w:rsidRPr="00B50DEE" w:rsidRDefault="00523303">
          <w:pPr>
            <w:rPr>
              <w:rFonts w:cs="Arial"/>
              <w:sz w:val="24"/>
            </w:rPr>
          </w:pPr>
        </w:p>
        <w:p w14:paraId="5D47B5FD" w14:textId="77777777" w:rsidR="00523303" w:rsidRPr="00B50DEE" w:rsidRDefault="00523303">
          <w:pPr>
            <w:rPr>
              <w:rFonts w:cs="Arial"/>
              <w:sz w:val="24"/>
            </w:rPr>
          </w:pPr>
        </w:p>
        <w:p w14:paraId="3F971E9E" w14:textId="77777777" w:rsidR="00523303" w:rsidRPr="00B50DEE" w:rsidRDefault="00523303">
          <w:pPr>
            <w:rPr>
              <w:rFonts w:cs="Arial"/>
              <w:sz w:val="24"/>
            </w:rPr>
          </w:pPr>
        </w:p>
        <w:p w14:paraId="4639D76D" w14:textId="77777777" w:rsidR="00523303" w:rsidRPr="00B50DEE" w:rsidRDefault="00523303">
          <w:pPr>
            <w:rPr>
              <w:rFonts w:cs="Arial"/>
              <w:sz w:val="24"/>
            </w:rPr>
          </w:pPr>
        </w:p>
        <w:p w14:paraId="0738BA7F" w14:textId="77777777" w:rsidR="00523303" w:rsidRPr="00B50DEE" w:rsidRDefault="00523303">
          <w:pPr>
            <w:rPr>
              <w:rFonts w:cs="Arial"/>
              <w:sz w:val="24"/>
            </w:rPr>
          </w:pPr>
        </w:p>
        <w:p w14:paraId="7E63308A" w14:textId="77777777" w:rsidR="00523303" w:rsidRPr="00B50DEE" w:rsidRDefault="00523303">
          <w:pPr>
            <w:rPr>
              <w:rFonts w:cs="Arial"/>
              <w:sz w:val="24"/>
            </w:rPr>
          </w:pPr>
        </w:p>
        <w:p w14:paraId="3C9A39A4" w14:textId="77777777" w:rsidR="00523303" w:rsidRPr="00B50DEE" w:rsidRDefault="00523303">
          <w:pPr>
            <w:rPr>
              <w:rFonts w:cs="Arial"/>
              <w:sz w:val="24"/>
            </w:rPr>
          </w:pPr>
        </w:p>
        <w:p w14:paraId="7F09494A" w14:textId="77777777" w:rsidR="00523303" w:rsidRPr="00B50DEE" w:rsidRDefault="00523303">
          <w:pPr>
            <w:rPr>
              <w:rFonts w:cs="Arial"/>
              <w:sz w:val="24"/>
            </w:rPr>
          </w:pPr>
        </w:p>
        <w:p w14:paraId="145BC155" w14:textId="77777777" w:rsidR="00523303" w:rsidRPr="00B50DEE" w:rsidRDefault="00523303">
          <w:pPr>
            <w:rPr>
              <w:rFonts w:cs="Arial"/>
              <w:sz w:val="24"/>
            </w:rPr>
          </w:pPr>
        </w:p>
        <w:p w14:paraId="763722EC" w14:textId="77777777" w:rsidR="00523303" w:rsidRPr="00B50DEE" w:rsidRDefault="00523303">
          <w:pPr>
            <w:rPr>
              <w:rFonts w:cs="Arial"/>
              <w:sz w:val="24"/>
            </w:rPr>
          </w:pPr>
        </w:p>
        <w:p w14:paraId="09AFC97F" w14:textId="77777777" w:rsidR="00523303" w:rsidRPr="00B50DEE" w:rsidRDefault="00523303">
          <w:pPr>
            <w:rPr>
              <w:rFonts w:cs="Arial"/>
              <w:sz w:val="24"/>
            </w:rPr>
          </w:pPr>
        </w:p>
        <w:p w14:paraId="06442849" w14:textId="77777777" w:rsidR="00523303" w:rsidRPr="00B50DEE" w:rsidRDefault="00523303">
          <w:pPr>
            <w:rPr>
              <w:rFonts w:cs="Arial"/>
              <w:sz w:val="24"/>
            </w:rPr>
          </w:pPr>
        </w:p>
        <w:p w14:paraId="0C03706C" w14:textId="77777777" w:rsidR="00523303" w:rsidRPr="00B50DEE" w:rsidRDefault="00523303">
          <w:pPr>
            <w:rPr>
              <w:rFonts w:cs="Arial"/>
              <w:sz w:val="24"/>
            </w:rPr>
          </w:pPr>
        </w:p>
        <w:p w14:paraId="4672A357" w14:textId="77777777" w:rsidR="00523303" w:rsidRPr="00B50DEE" w:rsidRDefault="00523303">
          <w:pPr>
            <w:rPr>
              <w:rFonts w:cs="Arial"/>
              <w:sz w:val="24"/>
            </w:rPr>
          </w:pPr>
        </w:p>
        <w:p w14:paraId="5C2E4676" w14:textId="77777777" w:rsidR="00523303" w:rsidRPr="00B50DEE" w:rsidRDefault="00523303">
          <w:pPr>
            <w:rPr>
              <w:rFonts w:cs="Arial"/>
              <w:sz w:val="24"/>
            </w:rPr>
          </w:pPr>
        </w:p>
        <w:p w14:paraId="446EED06" w14:textId="77777777" w:rsidR="00523303" w:rsidRPr="00B50DEE" w:rsidRDefault="00523303">
          <w:pPr>
            <w:rPr>
              <w:rFonts w:cs="Arial"/>
              <w:sz w:val="24"/>
            </w:rPr>
          </w:pPr>
        </w:p>
        <w:p w14:paraId="6EFECB12" w14:textId="77777777" w:rsidR="00523303" w:rsidRPr="00B50DEE" w:rsidRDefault="00523303">
          <w:pPr>
            <w:rPr>
              <w:rFonts w:cs="Arial"/>
              <w:sz w:val="24"/>
            </w:rPr>
          </w:pPr>
        </w:p>
        <w:p w14:paraId="76B78B7F" w14:textId="77777777" w:rsidR="00523303" w:rsidRPr="00B50DEE" w:rsidRDefault="00523303">
          <w:pPr>
            <w:rPr>
              <w:rFonts w:cs="Arial"/>
              <w:sz w:val="24"/>
            </w:rPr>
          </w:pPr>
        </w:p>
        <w:p w14:paraId="2473FD3F" w14:textId="77777777" w:rsidR="00523303" w:rsidRPr="00B50DEE" w:rsidRDefault="00523303">
          <w:pPr>
            <w:rPr>
              <w:rFonts w:cs="Arial"/>
              <w:sz w:val="24"/>
            </w:rPr>
          </w:pPr>
        </w:p>
        <w:p w14:paraId="4385CA59" w14:textId="77777777" w:rsidR="00523303" w:rsidRPr="00B50DEE" w:rsidRDefault="00523303">
          <w:pPr>
            <w:rPr>
              <w:rFonts w:cs="Arial"/>
              <w:sz w:val="24"/>
            </w:rPr>
          </w:pPr>
        </w:p>
        <w:p w14:paraId="570CB1D8" w14:textId="77777777" w:rsidR="00523303" w:rsidRPr="00B50DEE" w:rsidRDefault="00523303">
          <w:pPr>
            <w:rPr>
              <w:rFonts w:cs="Arial"/>
              <w:sz w:val="24"/>
            </w:rPr>
          </w:pPr>
        </w:p>
        <w:p w14:paraId="7A42D94C" w14:textId="77777777" w:rsidR="00523303" w:rsidRPr="00B50DEE" w:rsidRDefault="00523303">
          <w:pPr>
            <w:rPr>
              <w:rFonts w:cs="Arial"/>
              <w:sz w:val="24"/>
            </w:rPr>
          </w:pPr>
        </w:p>
        <w:p w14:paraId="4DAB4081" w14:textId="77777777" w:rsidR="00523303" w:rsidRPr="00B50DEE" w:rsidRDefault="00523303">
          <w:pPr>
            <w:rPr>
              <w:rFonts w:cs="Arial"/>
              <w:sz w:val="24"/>
            </w:rPr>
          </w:pPr>
        </w:p>
        <w:p w14:paraId="66AC7DB3" w14:textId="77777777" w:rsidR="00523303" w:rsidRPr="00B50DEE" w:rsidRDefault="00523303">
          <w:pPr>
            <w:rPr>
              <w:rFonts w:cs="Arial"/>
              <w:sz w:val="24"/>
            </w:rPr>
          </w:pPr>
        </w:p>
        <w:p w14:paraId="15F62A64" w14:textId="77777777" w:rsidR="00523303" w:rsidRPr="00B50DEE" w:rsidRDefault="00523303">
          <w:pPr>
            <w:rPr>
              <w:rFonts w:cs="Arial"/>
              <w:sz w:val="24"/>
            </w:rPr>
          </w:pPr>
        </w:p>
        <w:p w14:paraId="62E78437" w14:textId="77777777" w:rsidR="00523303" w:rsidRPr="00B50DEE" w:rsidRDefault="00523303">
          <w:pPr>
            <w:rPr>
              <w:rFonts w:cs="Arial"/>
              <w:sz w:val="24"/>
            </w:rPr>
          </w:pPr>
        </w:p>
        <w:p w14:paraId="24B95A9C" w14:textId="77777777" w:rsidR="00523303" w:rsidRPr="00B50DEE" w:rsidRDefault="00523303">
          <w:pPr>
            <w:rPr>
              <w:rFonts w:cs="Arial"/>
              <w:sz w:val="24"/>
            </w:rPr>
          </w:pPr>
        </w:p>
        <w:p w14:paraId="257E4D36" w14:textId="77777777" w:rsidR="00523303" w:rsidRPr="00B50DEE" w:rsidRDefault="00523303">
          <w:pPr>
            <w:rPr>
              <w:rFonts w:cs="Arial"/>
              <w:sz w:val="24"/>
            </w:rPr>
          </w:pPr>
        </w:p>
        <w:p w14:paraId="2C5300E8" w14:textId="77777777" w:rsidR="00523303" w:rsidRPr="00B50DEE" w:rsidRDefault="00523303">
          <w:pPr>
            <w:rPr>
              <w:rFonts w:cs="Arial"/>
              <w:sz w:val="24"/>
            </w:rPr>
          </w:pPr>
        </w:p>
        <w:p w14:paraId="1E1CFE0B" w14:textId="77777777" w:rsidR="00523303" w:rsidRPr="00B50DEE" w:rsidRDefault="00523303">
          <w:pPr>
            <w:rPr>
              <w:rFonts w:cs="Arial"/>
              <w:sz w:val="24"/>
            </w:rPr>
          </w:pPr>
        </w:p>
        <w:p w14:paraId="21A3564D" w14:textId="77777777" w:rsidR="00523303" w:rsidRPr="00B50DEE" w:rsidRDefault="00523303">
          <w:pPr>
            <w:rPr>
              <w:rFonts w:cs="Arial"/>
              <w:sz w:val="24"/>
            </w:rPr>
          </w:pPr>
        </w:p>
        <w:p w14:paraId="367A33A8" w14:textId="77777777" w:rsidR="00523303" w:rsidRPr="00B50DEE" w:rsidRDefault="00523303">
          <w:pPr>
            <w:rPr>
              <w:rFonts w:cs="Arial"/>
              <w:sz w:val="24"/>
            </w:rPr>
          </w:pPr>
        </w:p>
        <w:p w14:paraId="25A9CAA3" w14:textId="77777777" w:rsidR="00523303" w:rsidRPr="00B50DEE" w:rsidRDefault="00523303">
          <w:pPr>
            <w:rPr>
              <w:rFonts w:cs="Arial"/>
              <w:sz w:val="24"/>
            </w:rPr>
          </w:pPr>
        </w:p>
        <w:p w14:paraId="1F14781C" w14:textId="77777777" w:rsidR="00523303" w:rsidRPr="00B50DEE" w:rsidRDefault="00523303">
          <w:pPr>
            <w:rPr>
              <w:rFonts w:cs="Arial"/>
              <w:sz w:val="24"/>
            </w:rPr>
          </w:pPr>
        </w:p>
        <w:p w14:paraId="00DC795B" w14:textId="77777777" w:rsidR="00523303" w:rsidRPr="00B50DEE" w:rsidRDefault="00523303">
          <w:pPr>
            <w:rPr>
              <w:rFonts w:cs="Arial"/>
              <w:sz w:val="24"/>
            </w:rPr>
          </w:pPr>
        </w:p>
        <w:p w14:paraId="1642944F" w14:textId="77777777" w:rsidR="00523303" w:rsidRPr="00B50DEE" w:rsidRDefault="00523303">
          <w:pPr>
            <w:rPr>
              <w:rFonts w:cs="Arial"/>
              <w:sz w:val="24"/>
            </w:rPr>
          </w:pPr>
        </w:p>
        <w:p w14:paraId="2427FFEA" w14:textId="77777777" w:rsidR="00523303" w:rsidRPr="00B50DEE" w:rsidRDefault="00523303">
          <w:pPr>
            <w:rPr>
              <w:rFonts w:cs="Arial"/>
              <w:sz w:val="24"/>
            </w:rPr>
          </w:pPr>
        </w:p>
        <w:p w14:paraId="424AF2F8" w14:textId="77777777" w:rsidR="00523303" w:rsidRPr="00B50DEE" w:rsidRDefault="00523303">
          <w:pPr>
            <w:rPr>
              <w:rFonts w:cs="Arial"/>
              <w:sz w:val="24"/>
            </w:rPr>
          </w:pPr>
        </w:p>
        <w:p w14:paraId="1144688F" w14:textId="2D918292" w:rsidR="00425E6A" w:rsidRPr="00B50DEE" w:rsidRDefault="00924840">
          <w:pPr>
            <w:rPr>
              <w:rFonts w:cs="Arial"/>
              <w:sz w:val="24"/>
            </w:rPr>
          </w:pPr>
        </w:p>
      </w:sdtContent>
    </w:sdt>
    <w:sdt>
      <w:sdtPr>
        <w:rPr>
          <w:rFonts w:ascii="Arial" w:eastAsiaTheme="minorHAnsi" w:hAnsi="Arial" w:cs="Arial"/>
          <w:b w:val="0"/>
          <w:bCs w:val="0"/>
          <w:color w:val="auto"/>
          <w:sz w:val="20"/>
          <w:szCs w:val="22"/>
        </w:rPr>
        <w:id w:val="11029101"/>
        <w:docPartObj>
          <w:docPartGallery w:val="Table of Contents"/>
          <w:docPartUnique/>
        </w:docPartObj>
      </w:sdtPr>
      <w:sdtEndPr/>
      <w:sdtContent>
        <w:p w14:paraId="086BF2A5" w14:textId="23F18487" w:rsidR="00516B8C" w:rsidRPr="00B50DEE" w:rsidRDefault="00516B8C">
          <w:pPr>
            <w:pStyle w:val="Inhaltsverzeichnisberschrift"/>
            <w:rPr>
              <w:rFonts w:ascii="Arial" w:eastAsiaTheme="minorHAnsi" w:hAnsi="Arial" w:cs="Arial"/>
              <w:b w:val="0"/>
              <w:bCs w:val="0"/>
              <w:color w:val="auto"/>
              <w:sz w:val="20"/>
              <w:szCs w:val="22"/>
            </w:rPr>
          </w:pPr>
          <w:r w:rsidRPr="00B50DEE">
            <w:rPr>
              <w:rFonts w:ascii="Arial" w:hAnsi="Arial" w:cs="Arial"/>
              <w:b w:val="0"/>
              <w:bCs w:val="0"/>
              <w:sz w:val="24"/>
              <w:szCs w:val="24"/>
            </w:rPr>
            <w:t>Inhaltsverzeichnis</w:t>
          </w:r>
        </w:p>
        <w:p w14:paraId="3C54ED16" w14:textId="24FB3080" w:rsidR="00B50DEE" w:rsidRDefault="00C92B9D">
          <w:pPr>
            <w:pStyle w:val="Verzeichnis1"/>
            <w:tabs>
              <w:tab w:val="left" w:pos="400"/>
              <w:tab w:val="right" w:leader="dot" w:pos="10456"/>
            </w:tabs>
            <w:rPr>
              <w:rFonts w:asciiTheme="minorHAnsi" w:eastAsiaTheme="minorEastAsia" w:hAnsiTheme="minorHAnsi"/>
              <w:noProof/>
              <w:sz w:val="22"/>
              <w:lang w:eastAsia="de-DE"/>
            </w:rPr>
          </w:pPr>
          <w:r w:rsidRPr="00B50DEE">
            <w:rPr>
              <w:rFonts w:cs="Arial"/>
            </w:rPr>
            <w:fldChar w:fldCharType="begin"/>
          </w:r>
          <w:r w:rsidR="00516B8C" w:rsidRPr="00B50DEE">
            <w:rPr>
              <w:rFonts w:cs="Arial"/>
            </w:rPr>
            <w:instrText xml:space="preserve"> TOC \o "1-3" \h \z \u </w:instrText>
          </w:r>
          <w:r w:rsidRPr="00B50DEE">
            <w:rPr>
              <w:rFonts w:cs="Arial"/>
            </w:rPr>
            <w:fldChar w:fldCharType="separate"/>
          </w:r>
          <w:hyperlink w:anchor="_Toc121911657" w:history="1">
            <w:r w:rsidR="00B50DEE" w:rsidRPr="00EE619F">
              <w:rPr>
                <w:rStyle w:val="Hyperlink"/>
                <w:rFonts w:cs="Arial"/>
                <w:noProof/>
              </w:rPr>
              <w:t>1.</w:t>
            </w:r>
            <w:r w:rsidR="00B50DEE">
              <w:rPr>
                <w:rFonts w:asciiTheme="minorHAnsi" w:eastAsiaTheme="minorEastAsia" w:hAnsiTheme="minorHAnsi"/>
                <w:noProof/>
                <w:sz w:val="22"/>
                <w:lang w:eastAsia="de-DE"/>
              </w:rPr>
              <w:tab/>
            </w:r>
            <w:r w:rsidR="00B50DEE" w:rsidRPr="00EE619F">
              <w:rPr>
                <w:rStyle w:val="Hyperlink"/>
                <w:rFonts w:cs="Arial"/>
                <w:noProof/>
              </w:rPr>
              <w:t>Informationen zu Google</w:t>
            </w:r>
            <w:r w:rsidR="00B50DEE">
              <w:rPr>
                <w:noProof/>
                <w:webHidden/>
              </w:rPr>
              <w:tab/>
            </w:r>
            <w:r w:rsidR="00B50DEE">
              <w:rPr>
                <w:noProof/>
                <w:webHidden/>
              </w:rPr>
              <w:fldChar w:fldCharType="begin"/>
            </w:r>
            <w:r w:rsidR="00B50DEE">
              <w:rPr>
                <w:noProof/>
                <w:webHidden/>
              </w:rPr>
              <w:instrText xml:space="preserve"> PAGEREF _Toc121911657 \h </w:instrText>
            </w:r>
            <w:r w:rsidR="00B50DEE">
              <w:rPr>
                <w:noProof/>
                <w:webHidden/>
              </w:rPr>
            </w:r>
            <w:r w:rsidR="00B50DEE">
              <w:rPr>
                <w:noProof/>
                <w:webHidden/>
              </w:rPr>
              <w:fldChar w:fldCharType="separate"/>
            </w:r>
            <w:r w:rsidR="005178B1">
              <w:rPr>
                <w:noProof/>
                <w:webHidden/>
              </w:rPr>
              <w:t>3</w:t>
            </w:r>
            <w:r w:rsidR="00B50DEE">
              <w:rPr>
                <w:noProof/>
                <w:webHidden/>
              </w:rPr>
              <w:fldChar w:fldCharType="end"/>
            </w:r>
          </w:hyperlink>
        </w:p>
        <w:p w14:paraId="21182D00" w14:textId="013C82CD" w:rsidR="00B50DEE" w:rsidRDefault="00B50DEE">
          <w:pPr>
            <w:pStyle w:val="Verzeichnis1"/>
            <w:tabs>
              <w:tab w:val="left" w:pos="400"/>
              <w:tab w:val="right" w:leader="dot" w:pos="10456"/>
            </w:tabs>
            <w:rPr>
              <w:rFonts w:asciiTheme="minorHAnsi" w:eastAsiaTheme="minorEastAsia" w:hAnsiTheme="minorHAnsi"/>
              <w:noProof/>
              <w:sz w:val="22"/>
              <w:lang w:eastAsia="de-DE"/>
            </w:rPr>
          </w:pPr>
          <w:hyperlink w:anchor="_Toc121911658" w:history="1">
            <w:r w:rsidRPr="00EE619F">
              <w:rPr>
                <w:rStyle w:val="Hyperlink"/>
                <w:rFonts w:cs="Arial"/>
                <w:noProof/>
                <w:lang w:val="en-US"/>
              </w:rPr>
              <w:t>2.</w:t>
            </w:r>
            <w:r>
              <w:rPr>
                <w:rFonts w:asciiTheme="minorHAnsi" w:eastAsiaTheme="minorEastAsia" w:hAnsiTheme="minorHAnsi"/>
                <w:noProof/>
                <w:sz w:val="22"/>
                <w:lang w:eastAsia="de-DE"/>
              </w:rPr>
              <w:tab/>
            </w:r>
            <w:r w:rsidRPr="00EE619F">
              <w:rPr>
                <w:rStyle w:val="Hyperlink"/>
                <w:rFonts w:cs="Arial"/>
                <w:noProof/>
                <w:lang w:val="en-US"/>
              </w:rPr>
              <w:t>SEO/SEM/Tagging</w:t>
            </w:r>
            <w:r>
              <w:rPr>
                <w:noProof/>
                <w:webHidden/>
              </w:rPr>
              <w:tab/>
            </w:r>
            <w:r>
              <w:rPr>
                <w:noProof/>
                <w:webHidden/>
              </w:rPr>
              <w:fldChar w:fldCharType="begin"/>
            </w:r>
            <w:r>
              <w:rPr>
                <w:noProof/>
                <w:webHidden/>
              </w:rPr>
              <w:instrText xml:space="preserve"> PAGEREF _Toc121911658 \h </w:instrText>
            </w:r>
            <w:r>
              <w:rPr>
                <w:noProof/>
                <w:webHidden/>
              </w:rPr>
            </w:r>
            <w:r>
              <w:rPr>
                <w:noProof/>
                <w:webHidden/>
              </w:rPr>
              <w:fldChar w:fldCharType="separate"/>
            </w:r>
            <w:r w:rsidR="005178B1">
              <w:rPr>
                <w:noProof/>
                <w:webHidden/>
              </w:rPr>
              <w:t>4</w:t>
            </w:r>
            <w:r>
              <w:rPr>
                <w:noProof/>
                <w:webHidden/>
              </w:rPr>
              <w:fldChar w:fldCharType="end"/>
            </w:r>
          </w:hyperlink>
        </w:p>
        <w:p w14:paraId="378321D5" w14:textId="0DA2F4F9" w:rsidR="00B50DEE" w:rsidRDefault="00B50DEE">
          <w:pPr>
            <w:pStyle w:val="Verzeichnis1"/>
            <w:tabs>
              <w:tab w:val="left" w:pos="400"/>
              <w:tab w:val="right" w:leader="dot" w:pos="10456"/>
            </w:tabs>
            <w:rPr>
              <w:rFonts w:asciiTheme="minorHAnsi" w:eastAsiaTheme="minorEastAsia" w:hAnsiTheme="minorHAnsi"/>
              <w:noProof/>
              <w:sz w:val="22"/>
              <w:lang w:eastAsia="de-DE"/>
            </w:rPr>
          </w:pPr>
          <w:hyperlink w:anchor="_Toc121911659" w:history="1">
            <w:r w:rsidRPr="00EE619F">
              <w:rPr>
                <w:rStyle w:val="Hyperlink"/>
                <w:noProof/>
              </w:rPr>
              <w:t>3.</w:t>
            </w:r>
            <w:r>
              <w:rPr>
                <w:rFonts w:asciiTheme="minorHAnsi" w:eastAsiaTheme="minorEastAsia" w:hAnsiTheme="minorHAnsi"/>
                <w:noProof/>
                <w:sz w:val="22"/>
                <w:lang w:eastAsia="de-DE"/>
              </w:rPr>
              <w:tab/>
            </w:r>
            <w:r w:rsidRPr="00EE619F">
              <w:rPr>
                <w:rStyle w:val="Hyperlink"/>
                <w:noProof/>
              </w:rPr>
              <w:t>Beschreibung eines Marketingskonzepts(mit SEO/SEM)</w:t>
            </w:r>
            <w:r>
              <w:rPr>
                <w:noProof/>
                <w:webHidden/>
              </w:rPr>
              <w:tab/>
            </w:r>
            <w:r>
              <w:rPr>
                <w:noProof/>
                <w:webHidden/>
              </w:rPr>
              <w:fldChar w:fldCharType="begin"/>
            </w:r>
            <w:r>
              <w:rPr>
                <w:noProof/>
                <w:webHidden/>
              </w:rPr>
              <w:instrText xml:space="preserve"> PAGEREF _Toc121911659 \h </w:instrText>
            </w:r>
            <w:r>
              <w:rPr>
                <w:noProof/>
                <w:webHidden/>
              </w:rPr>
            </w:r>
            <w:r>
              <w:rPr>
                <w:noProof/>
                <w:webHidden/>
              </w:rPr>
              <w:fldChar w:fldCharType="separate"/>
            </w:r>
            <w:r w:rsidR="005178B1">
              <w:rPr>
                <w:noProof/>
                <w:webHidden/>
              </w:rPr>
              <w:t>5</w:t>
            </w:r>
            <w:r>
              <w:rPr>
                <w:noProof/>
                <w:webHidden/>
              </w:rPr>
              <w:fldChar w:fldCharType="end"/>
            </w:r>
          </w:hyperlink>
        </w:p>
        <w:p w14:paraId="3CB5B123" w14:textId="779720EC" w:rsidR="00B50DEE" w:rsidRDefault="00B50DEE">
          <w:pPr>
            <w:pStyle w:val="Verzeichnis1"/>
            <w:tabs>
              <w:tab w:val="left" w:pos="400"/>
              <w:tab w:val="right" w:leader="dot" w:pos="10456"/>
            </w:tabs>
            <w:rPr>
              <w:rFonts w:asciiTheme="minorHAnsi" w:eastAsiaTheme="minorEastAsia" w:hAnsiTheme="minorHAnsi"/>
              <w:noProof/>
              <w:sz w:val="22"/>
              <w:lang w:eastAsia="de-DE"/>
            </w:rPr>
          </w:pPr>
          <w:hyperlink w:anchor="_Toc121911660" w:history="1">
            <w:r w:rsidRPr="00EE619F">
              <w:rPr>
                <w:rStyle w:val="Hyperlink"/>
                <w:noProof/>
              </w:rPr>
              <w:t>4.</w:t>
            </w:r>
            <w:r>
              <w:rPr>
                <w:rFonts w:asciiTheme="minorHAnsi" w:eastAsiaTheme="minorEastAsia" w:hAnsiTheme="minorHAnsi"/>
                <w:noProof/>
                <w:sz w:val="22"/>
                <w:lang w:eastAsia="de-DE"/>
              </w:rPr>
              <w:tab/>
            </w:r>
            <w:r w:rsidRPr="00EE619F">
              <w:rPr>
                <w:rStyle w:val="Hyperlink"/>
                <w:noProof/>
              </w:rPr>
              <w:t>Definitionen</w:t>
            </w:r>
            <w:r>
              <w:rPr>
                <w:noProof/>
                <w:webHidden/>
              </w:rPr>
              <w:tab/>
            </w:r>
            <w:r>
              <w:rPr>
                <w:noProof/>
                <w:webHidden/>
              </w:rPr>
              <w:fldChar w:fldCharType="begin"/>
            </w:r>
            <w:r>
              <w:rPr>
                <w:noProof/>
                <w:webHidden/>
              </w:rPr>
              <w:instrText xml:space="preserve"> PAGEREF _Toc121911660 \h </w:instrText>
            </w:r>
            <w:r>
              <w:rPr>
                <w:noProof/>
                <w:webHidden/>
              </w:rPr>
            </w:r>
            <w:r>
              <w:rPr>
                <w:noProof/>
                <w:webHidden/>
              </w:rPr>
              <w:fldChar w:fldCharType="separate"/>
            </w:r>
            <w:r w:rsidR="005178B1">
              <w:rPr>
                <w:noProof/>
                <w:webHidden/>
              </w:rPr>
              <w:t>5</w:t>
            </w:r>
            <w:r>
              <w:rPr>
                <w:noProof/>
                <w:webHidden/>
              </w:rPr>
              <w:fldChar w:fldCharType="end"/>
            </w:r>
          </w:hyperlink>
        </w:p>
        <w:p w14:paraId="13DB0BE4" w14:textId="21594D81" w:rsidR="00516B8C" w:rsidRPr="00B50DEE" w:rsidRDefault="00C92B9D">
          <w:pPr>
            <w:rPr>
              <w:rFonts w:cs="Arial"/>
            </w:rPr>
          </w:pPr>
          <w:r w:rsidRPr="00B50DEE">
            <w:rPr>
              <w:rFonts w:cs="Arial"/>
            </w:rPr>
            <w:fldChar w:fldCharType="end"/>
          </w:r>
        </w:p>
      </w:sdtContent>
    </w:sdt>
    <w:p w14:paraId="2527C485" w14:textId="1AE69D54" w:rsidR="00DD6458" w:rsidRPr="00B50DEE" w:rsidRDefault="00EA56AE" w:rsidP="00321263">
      <w:pPr>
        <w:rPr>
          <w:rFonts w:cs="Arial"/>
        </w:rPr>
      </w:pPr>
      <w:r w:rsidRPr="00B50DEE">
        <w:rPr>
          <w:rFonts w:cs="Arial"/>
        </w:rPr>
        <w:br w:type="page"/>
      </w:r>
    </w:p>
    <w:p w14:paraId="34A05B4F" w14:textId="55B50451" w:rsidR="00894BEC" w:rsidRPr="00B50DEE" w:rsidRDefault="00894BEC" w:rsidP="00EE1806">
      <w:pPr>
        <w:pStyle w:val="berschrift1"/>
        <w:rPr>
          <w:rFonts w:ascii="Arial" w:hAnsi="Arial" w:cs="Arial"/>
          <w:b w:val="0"/>
          <w:bCs w:val="0"/>
        </w:rPr>
      </w:pPr>
    </w:p>
    <w:p w14:paraId="4DEB3675" w14:textId="1234443C" w:rsidR="001B7A72" w:rsidRPr="00B50DEE" w:rsidRDefault="00EE1806" w:rsidP="001B7A72">
      <w:pPr>
        <w:pStyle w:val="berschrift1"/>
        <w:numPr>
          <w:ilvl w:val="0"/>
          <w:numId w:val="15"/>
        </w:numPr>
        <w:rPr>
          <w:rFonts w:ascii="Arial" w:hAnsi="Arial" w:cs="Arial"/>
          <w:b w:val="0"/>
          <w:bCs w:val="0"/>
        </w:rPr>
      </w:pPr>
      <w:r w:rsidRPr="00B50DEE">
        <w:rPr>
          <w:rFonts w:ascii="Arial" w:hAnsi="Arial" w:cs="Arial"/>
          <w:b w:val="0"/>
          <w:bCs w:val="0"/>
        </w:rPr>
        <w:t xml:space="preserve"> </w:t>
      </w:r>
      <w:bookmarkStart w:id="0" w:name="_Toc121911657"/>
      <w:r w:rsidR="00B50DEE" w:rsidRPr="00B50DEE">
        <w:rPr>
          <w:rFonts w:ascii="Arial" w:hAnsi="Arial" w:cs="Arial"/>
          <w:b w:val="0"/>
          <w:bCs w:val="0"/>
          <w:sz w:val="24"/>
          <w:szCs w:val="24"/>
        </w:rPr>
        <w:t>Informationen zu Google</w:t>
      </w:r>
      <w:bookmarkEnd w:id="0"/>
    </w:p>
    <w:p w14:paraId="74E317D3" w14:textId="342DA77D" w:rsidR="00B50DEE" w:rsidRPr="00B50DEE" w:rsidRDefault="00B50DEE" w:rsidP="00B50DEE">
      <w:pPr>
        <w:rPr>
          <w:rFonts w:cs="Arial"/>
          <w:sz w:val="24"/>
          <w:szCs w:val="24"/>
        </w:rPr>
      </w:pPr>
    </w:p>
    <w:p w14:paraId="4715E71F" w14:textId="77777777" w:rsidR="00B50DEE" w:rsidRPr="00B50DEE" w:rsidRDefault="00B50DEE" w:rsidP="00B50DEE">
      <w:pPr>
        <w:rPr>
          <w:rFonts w:cs="Arial"/>
          <w:sz w:val="24"/>
          <w:szCs w:val="24"/>
        </w:rPr>
      </w:pPr>
    </w:p>
    <w:p w14:paraId="2E5078A3"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 xml:space="preserve">Gründer Larry Page und Sergey </w:t>
      </w:r>
      <w:proofErr w:type="spellStart"/>
      <w:r w:rsidRPr="00B50DEE">
        <w:rPr>
          <w:rFonts w:cs="Arial"/>
          <w:sz w:val="24"/>
          <w:szCs w:val="24"/>
        </w:rPr>
        <w:t>Brin</w:t>
      </w:r>
      <w:proofErr w:type="spellEnd"/>
    </w:p>
    <w:p w14:paraId="6030E007"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Gegründet am 04.09.1998</w:t>
      </w:r>
    </w:p>
    <w:p w14:paraId="4E0F4C13"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Schon am ersten Handelstag sind die Google-Aktien mit kräftigen Kursaufschlägen gestartet (andere Firmen drehten durch, da Google eine starke Konkurrenz geworden</w:t>
      </w:r>
    </w:p>
    <w:p w14:paraId="3BE66572"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 xml:space="preserve">Googles Angestellte haben 20% Zeit um in sich selbst zu investieren um kreativer zu </w:t>
      </w:r>
      <w:proofErr w:type="gramStart"/>
      <w:r w:rsidRPr="00B50DEE">
        <w:rPr>
          <w:rFonts w:cs="Arial"/>
          <w:sz w:val="24"/>
          <w:szCs w:val="24"/>
        </w:rPr>
        <w:t>sein(</w:t>
      </w:r>
      <w:proofErr w:type="gramEnd"/>
      <w:r w:rsidRPr="00B50DEE">
        <w:rPr>
          <w:rFonts w:cs="Arial"/>
          <w:sz w:val="24"/>
          <w:szCs w:val="24"/>
        </w:rPr>
        <w:t xml:space="preserve">dadurch sind Google News und Gmail entstanden) </w:t>
      </w:r>
    </w:p>
    <w:p w14:paraId="10CE9983"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 xml:space="preserve">Umsatzstärksten Branchen: </w:t>
      </w:r>
    </w:p>
    <w:p w14:paraId="60E3FAEC" w14:textId="77777777" w:rsidR="00B50DEE" w:rsidRPr="00B50DEE" w:rsidRDefault="00B50DEE" w:rsidP="00B50DEE">
      <w:pPr>
        <w:pStyle w:val="Listenabsatz"/>
        <w:numPr>
          <w:ilvl w:val="0"/>
          <w:numId w:val="22"/>
        </w:numPr>
        <w:spacing w:after="160" w:line="360" w:lineRule="auto"/>
        <w:rPr>
          <w:rFonts w:cs="Arial"/>
          <w:sz w:val="24"/>
          <w:szCs w:val="24"/>
          <w:lang w:val="en-US"/>
        </w:rPr>
      </w:pPr>
      <w:proofErr w:type="spellStart"/>
      <w:r w:rsidRPr="00B50DEE">
        <w:rPr>
          <w:rFonts w:cs="Arial"/>
          <w:sz w:val="24"/>
          <w:szCs w:val="24"/>
          <w:lang w:val="en-US"/>
        </w:rPr>
        <w:t>Produktportfolion</w:t>
      </w:r>
      <w:proofErr w:type="spellEnd"/>
      <w:r w:rsidRPr="00B50DEE">
        <w:rPr>
          <w:rFonts w:cs="Arial"/>
          <w:sz w:val="24"/>
          <w:szCs w:val="24"/>
          <w:lang w:val="en-US"/>
        </w:rPr>
        <w:t xml:space="preserve"> von Google= Google Maps, Google Chrome, </w:t>
      </w:r>
      <w:proofErr w:type="spellStart"/>
      <w:r w:rsidRPr="00B50DEE">
        <w:rPr>
          <w:rFonts w:cs="Arial"/>
          <w:sz w:val="24"/>
          <w:szCs w:val="24"/>
          <w:lang w:val="en-US"/>
        </w:rPr>
        <w:t>Youtube</w:t>
      </w:r>
      <w:proofErr w:type="spellEnd"/>
      <w:r w:rsidRPr="00B50DEE">
        <w:rPr>
          <w:rFonts w:cs="Arial"/>
          <w:sz w:val="24"/>
          <w:szCs w:val="24"/>
          <w:lang w:val="en-US"/>
        </w:rPr>
        <w:t xml:space="preserve">, Gmail </w:t>
      </w:r>
      <w:proofErr w:type="spellStart"/>
      <w:r w:rsidRPr="00B50DEE">
        <w:rPr>
          <w:rFonts w:cs="Arial"/>
          <w:sz w:val="24"/>
          <w:szCs w:val="24"/>
          <w:lang w:val="en-US"/>
        </w:rPr>
        <w:t>usw</w:t>
      </w:r>
      <w:proofErr w:type="spellEnd"/>
      <w:r w:rsidRPr="00B50DEE">
        <w:rPr>
          <w:rFonts w:cs="Arial"/>
          <w:sz w:val="24"/>
          <w:szCs w:val="24"/>
          <w:lang w:val="en-US"/>
        </w:rPr>
        <w:t>…</w:t>
      </w:r>
    </w:p>
    <w:p w14:paraId="251E22C0" w14:textId="77777777" w:rsidR="00B50DEE" w:rsidRPr="00B50DEE" w:rsidRDefault="00B50DEE" w:rsidP="00B50DEE">
      <w:pPr>
        <w:pStyle w:val="Listenabsatz"/>
        <w:numPr>
          <w:ilvl w:val="0"/>
          <w:numId w:val="22"/>
        </w:numPr>
        <w:spacing w:after="160" w:line="360" w:lineRule="auto"/>
        <w:rPr>
          <w:rFonts w:cs="Arial"/>
          <w:sz w:val="24"/>
          <w:szCs w:val="24"/>
        </w:rPr>
      </w:pPr>
      <w:proofErr w:type="gramStart"/>
      <w:r w:rsidRPr="00B50DEE">
        <w:rPr>
          <w:rFonts w:cs="Arial"/>
          <w:sz w:val="24"/>
          <w:szCs w:val="24"/>
        </w:rPr>
        <w:t>Mitarbeiterfreundlich(</w:t>
      </w:r>
      <w:proofErr w:type="spellStart"/>
      <w:proofErr w:type="gramEnd"/>
      <w:r w:rsidRPr="00B50DEE">
        <w:rPr>
          <w:rFonts w:cs="Arial"/>
          <w:sz w:val="24"/>
          <w:szCs w:val="24"/>
        </w:rPr>
        <w:t>Cafes</w:t>
      </w:r>
      <w:proofErr w:type="spellEnd"/>
      <w:r w:rsidRPr="00B50DEE">
        <w:rPr>
          <w:rFonts w:cs="Arial"/>
          <w:sz w:val="24"/>
          <w:szCs w:val="24"/>
        </w:rPr>
        <w:t xml:space="preserve"> auf dem Gelände, Autowaschanlage, Friseur, Fitnessräume, Arzt)</w:t>
      </w:r>
    </w:p>
    <w:p w14:paraId="1027F2A0"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 xml:space="preserve">Größte Gefahr für Google ist Google selbst und falsche Verteilung von </w:t>
      </w:r>
      <w:proofErr w:type="gramStart"/>
      <w:r w:rsidRPr="00B50DEE">
        <w:rPr>
          <w:rFonts w:cs="Arial"/>
          <w:sz w:val="24"/>
          <w:szCs w:val="24"/>
        </w:rPr>
        <w:t>Ressourcen(</w:t>
      </w:r>
      <w:proofErr w:type="gramEnd"/>
      <w:r w:rsidRPr="00B50DEE">
        <w:rPr>
          <w:rFonts w:cs="Arial"/>
          <w:sz w:val="24"/>
          <w:szCs w:val="24"/>
        </w:rPr>
        <w:t>Bsp. Entwicklung von Google Apps)</w:t>
      </w:r>
    </w:p>
    <w:p w14:paraId="6793938D"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In China ist Google beispielsweise gesperrt, weil das autoritäre Regime Nachrichtenflüsse möglichst gut kontrollieren will</w:t>
      </w:r>
    </w:p>
    <w:p w14:paraId="2390879A"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 xml:space="preserve">Page Rank= ein </w:t>
      </w:r>
      <w:proofErr w:type="spellStart"/>
      <w:r w:rsidRPr="00B50DEE">
        <w:rPr>
          <w:rFonts w:cs="Arial"/>
          <w:sz w:val="24"/>
          <w:szCs w:val="24"/>
        </w:rPr>
        <w:t>Algoritmus</w:t>
      </w:r>
      <w:proofErr w:type="spellEnd"/>
      <w:r w:rsidRPr="00B50DEE">
        <w:rPr>
          <w:rFonts w:cs="Arial"/>
          <w:sz w:val="24"/>
          <w:szCs w:val="24"/>
        </w:rPr>
        <w:t xml:space="preserve">, </w:t>
      </w:r>
      <w:proofErr w:type="gramStart"/>
      <w:r w:rsidRPr="00B50DEE">
        <w:rPr>
          <w:rFonts w:cs="Arial"/>
          <w:sz w:val="24"/>
          <w:szCs w:val="24"/>
        </w:rPr>
        <w:t>das</w:t>
      </w:r>
      <w:proofErr w:type="gramEnd"/>
      <w:r w:rsidRPr="00B50DEE">
        <w:rPr>
          <w:rFonts w:cs="Arial"/>
          <w:sz w:val="24"/>
          <w:szCs w:val="24"/>
        </w:rPr>
        <w:t xml:space="preserve"> die Verlinkungsstruktur einer Webseite analysiert und gewichtet</w:t>
      </w:r>
    </w:p>
    <w:p w14:paraId="7AAEF0B0" w14:textId="77777777" w:rsidR="00B50DEE" w:rsidRPr="00B50DEE" w:rsidRDefault="00B50DEE" w:rsidP="00B50DEE">
      <w:pPr>
        <w:pStyle w:val="Listenabsatz"/>
        <w:numPr>
          <w:ilvl w:val="0"/>
          <w:numId w:val="22"/>
        </w:numPr>
        <w:spacing w:after="160" w:line="360" w:lineRule="auto"/>
        <w:rPr>
          <w:rFonts w:cs="Arial"/>
          <w:sz w:val="24"/>
          <w:szCs w:val="24"/>
        </w:rPr>
      </w:pPr>
      <w:proofErr w:type="spellStart"/>
      <w:r w:rsidRPr="00B50DEE">
        <w:rPr>
          <w:rFonts w:cs="Arial"/>
          <w:sz w:val="24"/>
          <w:szCs w:val="24"/>
        </w:rPr>
        <w:t>AdWord</w:t>
      </w:r>
      <w:proofErr w:type="spellEnd"/>
      <w:r w:rsidRPr="00B50DEE">
        <w:rPr>
          <w:rFonts w:cs="Arial"/>
          <w:sz w:val="24"/>
          <w:szCs w:val="24"/>
        </w:rPr>
        <w:t>= Werbeanzeige von Google</w:t>
      </w:r>
    </w:p>
    <w:p w14:paraId="245496A9" w14:textId="77777777" w:rsidR="00B50DEE" w:rsidRPr="00B50DEE" w:rsidRDefault="00B50DEE" w:rsidP="00B50DEE">
      <w:pPr>
        <w:spacing w:line="360" w:lineRule="auto"/>
        <w:rPr>
          <w:rFonts w:cs="Arial"/>
          <w:sz w:val="24"/>
          <w:szCs w:val="24"/>
        </w:rPr>
      </w:pPr>
    </w:p>
    <w:p w14:paraId="5C249BA6" w14:textId="77777777" w:rsidR="00B50DEE" w:rsidRPr="00B50DEE" w:rsidRDefault="00B50DEE" w:rsidP="00B50DEE">
      <w:pPr>
        <w:spacing w:line="360" w:lineRule="auto"/>
        <w:rPr>
          <w:rFonts w:cs="Arial"/>
          <w:sz w:val="24"/>
          <w:szCs w:val="24"/>
        </w:rPr>
      </w:pPr>
    </w:p>
    <w:p w14:paraId="0374095F" w14:textId="77777777" w:rsidR="00B50DEE" w:rsidRPr="00B50DEE" w:rsidRDefault="00B50DEE" w:rsidP="00B50DEE">
      <w:pPr>
        <w:spacing w:line="360" w:lineRule="auto"/>
        <w:rPr>
          <w:rFonts w:cs="Arial"/>
          <w:sz w:val="24"/>
          <w:szCs w:val="24"/>
        </w:rPr>
      </w:pPr>
    </w:p>
    <w:p w14:paraId="159841BA"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Landing Page= eine Webseite, die man durch Anklicken einer Werbeanzeige im Internet oder eines per E-Mail versendeten Links gelangt</w:t>
      </w:r>
    </w:p>
    <w:p w14:paraId="0D1E499A" w14:textId="3D81CDDC"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Robot= ein Programm,</w:t>
      </w:r>
      <w:r w:rsidRPr="00B50DEE">
        <w:rPr>
          <w:rFonts w:cs="Arial"/>
          <w:sz w:val="24"/>
          <w:szCs w:val="24"/>
        </w:rPr>
        <w:t xml:space="preserve"> </w:t>
      </w:r>
      <w:proofErr w:type="spellStart"/>
      <w:r w:rsidRPr="00B50DEE">
        <w:rPr>
          <w:rFonts w:cs="Arial"/>
          <w:sz w:val="24"/>
          <w:szCs w:val="24"/>
        </w:rPr>
        <w:t>dass</w:t>
      </w:r>
      <w:proofErr w:type="spellEnd"/>
      <w:r w:rsidRPr="00B50DEE">
        <w:rPr>
          <w:rFonts w:cs="Arial"/>
          <w:sz w:val="24"/>
          <w:szCs w:val="24"/>
        </w:rPr>
        <w:t xml:space="preserve"> automatische Arbeiten erledigen kann</w:t>
      </w:r>
    </w:p>
    <w:p w14:paraId="5DFA41EE"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 xml:space="preserve">Spyder= bedeutsam für die Programmierung in der Programmiersprache </w:t>
      </w:r>
      <w:proofErr w:type="gramStart"/>
      <w:r w:rsidRPr="00B50DEE">
        <w:rPr>
          <w:rFonts w:cs="Arial"/>
          <w:sz w:val="24"/>
          <w:szCs w:val="24"/>
        </w:rPr>
        <w:t>Python(</w:t>
      </w:r>
      <w:proofErr w:type="gramEnd"/>
      <w:r w:rsidRPr="00B50DEE">
        <w:rPr>
          <w:rFonts w:cs="Arial"/>
          <w:sz w:val="24"/>
          <w:szCs w:val="24"/>
        </w:rPr>
        <w:t>Software)</w:t>
      </w:r>
    </w:p>
    <w:p w14:paraId="64C02F03" w14:textId="77777777" w:rsidR="00B50DEE" w:rsidRPr="00B50DEE" w:rsidRDefault="00B50DEE" w:rsidP="00B50DEE">
      <w:pPr>
        <w:pStyle w:val="Listenabsatz"/>
        <w:numPr>
          <w:ilvl w:val="0"/>
          <w:numId w:val="22"/>
        </w:numPr>
        <w:spacing w:after="160" w:line="360" w:lineRule="auto"/>
        <w:rPr>
          <w:rFonts w:cs="Arial"/>
          <w:sz w:val="24"/>
          <w:szCs w:val="24"/>
        </w:rPr>
      </w:pPr>
      <w:r w:rsidRPr="00B50DEE">
        <w:rPr>
          <w:rFonts w:cs="Arial"/>
          <w:sz w:val="24"/>
          <w:szCs w:val="24"/>
        </w:rPr>
        <w:t xml:space="preserve">Google ist erfolgreich, da es sehr schnell gute und passende Ergebnisse liefert und da es auch </w:t>
      </w:r>
      <w:proofErr w:type="gramStart"/>
      <w:r w:rsidRPr="00B50DEE">
        <w:rPr>
          <w:rFonts w:cs="Arial"/>
          <w:sz w:val="24"/>
          <w:szCs w:val="24"/>
        </w:rPr>
        <w:t>einen sympathischen Design</w:t>
      </w:r>
      <w:proofErr w:type="gramEnd"/>
      <w:r w:rsidRPr="00B50DEE">
        <w:rPr>
          <w:rFonts w:cs="Arial"/>
          <w:sz w:val="24"/>
          <w:szCs w:val="24"/>
        </w:rPr>
        <w:t xml:space="preserve"> besitzt</w:t>
      </w:r>
    </w:p>
    <w:p w14:paraId="2249E685" w14:textId="18289FD4" w:rsidR="00B3340E" w:rsidRPr="00B50DEE" w:rsidRDefault="00B3340E" w:rsidP="00EE1806">
      <w:pPr>
        <w:rPr>
          <w:rFonts w:cs="Arial"/>
        </w:rPr>
      </w:pPr>
      <w:r w:rsidRPr="00B50DEE">
        <w:rPr>
          <w:rFonts w:cs="Arial"/>
        </w:rPr>
        <w:t xml:space="preserve">       </w:t>
      </w:r>
    </w:p>
    <w:p w14:paraId="5DDB6754" w14:textId="635D0E9B" w:rsidR="00B50DEE" w:rsidRPr="00B50DEE" w:rsidRDefault="00B50DEE" w:rsidP="00B50DEE">
      <w:pPr>
        <w:pStyle w:val="berschrift1"/>
        <w:numPr>
          <w:ilvl w:val="0"/>
          <w:numId w:val="15"/>
        </w:numPr>
        <w:rPr>
          <w:rFonts w:ascii="Arial" w:hAnsi="Arial" w:cs="Arial"/>
          <w:b w:val="0"/>
          <w:bCs w:val="0"/>
          <w:sz w:val="24"/>
          <w:szCs w:val="24"/>
          <w:lang w:val="en-US"/>
        </w:rPr>
      </w:pPr>
      <w:bookmarkStart w:id="1" w:name="_Toc121907832"/>
      <w:bookmarkStart w:id="2" w:name="_Toc121911658"/>
      <w:r w:rsidRPr="00B50DEE">
        <w:rPr>
          <w:rFonts w:ascii="Arial" w:hAnsi="Arial" w:cs="Arial"/>
          <w:b w:val="0"/>
          <w:bCs w:val="0"/>
          <w:sz w:val="24"/>
          <w:szCs w:val="24"/>
          <w:lang w:val="en-US"/>
        </w:rPr>
        <w:lastRenderedPageBreak/>
        <w:t>SEO/SEM/Tagging</w:t>
      </w:r>
      <w:bookmarkEnd w:id="1"/>
      <w:bookmarkEnd w:id="2"/>
    </w:p>
    <w:p w14:paraId="4517EFCF" w14:textId="77777777" w:rsidR="00B50DEE" w:rsidRPr="00B50DEE" w:rsidRDefault="00B50DEE" w:rsidP="00B50DEE">
      <w:pPr>
        <w:spacing w:line="360" w:lineRule="auto"/>
        <w:rPr>
          <w:rFonts w:cs="Arial"/>
          <w:sz w:val="24"/>
          <w:szCs w:val="24"/>
          <w:lang w:val="en-US"/>
        </w:rPr>
      </w:pPr>
    </w:p>
    <w:p w14:paraId="4257C06D" w14:textId="77777777" w:rsidR="00B50DEE" w:rsidRPr="00B50DEE" w:rsidRDefault="00B50DEE" w:rsidP="00B50DEE">
      <w:pPr>
        <w:spacing w:line="360" w:lineRule="auto"/>
        <w:rPr>
          <w:rFonts w:cs="Arial"/>
          <w:sz w:val="24"/>
          <w:szCs w:val="24"/>
          <w:lang w:val="en-US"/>
        </w:rPr>
      </w:pPr>
      <w:r w:rsidRPr="00B50DEE">
        <w:rPr>
          <w:rFonts w:cs="Arial"/>
          <w:sz w:val="24"/>
          <w:szCs w:val="24"/>
          <w:lang w:val="en-US"/>
        </w:rPr>
        <w:t>SEO= Search Engine Optimization</w:t>
      </w:r>
    </w:p>
    <w:p w14:paraId="3B7DE27A" w14:textId="77777777" w:rsidR="00B50DEE" w:rsidRPr="00B50DEE" w:rsidRDefault="00B50DEE" w:rsidP="00B50DEE">
      <w:pPr>
        <w:spacing w:line="360" w:lineRule="auto"/>
        <w:rPr>
          <w:rFonts w:cs="Arial"/>
          <w:sz w:val="24"/>
          <w:szCs w:val="24"/>
        </w:rPr>
      </w:pPr>
      <w:r w:rsidRPr="00B50DEE">
        <w:rPr>
          <w:rFonts w:cs="Arial"/>
          <w:sz w:val="24"/>
          <w:szCs w:val="24"/>
        </w:rPr>
        <w:t>Suchmaschinenoptimierung ist im Prinzip der Versuch, die eigene Website so zu gestalten, dass sie von Suchmaschinen gefunden und auf guten Positionen ausgespielt wird. Der Begriff Suchmaschinenoptimierung ist dabei etwas irreführend, denn man optimiert nicht die Suchmaschine, sondern eigentlich die eigene Website und deren Inhalte.</w:t>
      </w:r>
    </w:p>
    <w:p w14:paraId="676623BB" w14:textId="77777777" w:rsidR="00B50DEE" w:rsidRPr="00B50DEE" w:rsidRDefault="00B50DEE" w:rsidP="00B50DEE">
      <w:pPr>
        <w:spacing w:line="360" w:lineRule="auto"/>
        <w:rPr>
          <w:rFonts w:cs="Arial"/>
          <w:sz w:val="24"/>
          <w:szCs w:val="24"/>
        </w:rPr>
      </w:pPr>
    </w:p>
    <w:p w14:paraId="5475ACBA" w14:textId="77777777" w:rsidR="00B50DEE" w:rsidRPr="00B50DEE" w:rsidRDefault="00B50DEE" w:rsidP="00B50DEE">
      <w:pPr>
        <w:spacing w:line="360" w:lineRule="auto"/>
        <w:rPr>
          <w:rFonts w:cs="Arial"/>
          <w:sz w:val="24"/>
          <w:szCs w:val="24"/>
        </w:rPr>
      </w:pPr>
      <w:r w:rsidRPr="00B50DEE">
        <w:rPr>
          <w:rFonts w:cs="Arial"/>
          <w:sz w:val="24"/>
          <w:szCs w:val="24"/>
        </w:rPr>
        <w:t>SEM= Search Engine Marketing</w:t>
      </w:r>
    </w:p>
    <w:p w14:paraId="417035B6" w14:textId="77777777" w:rsidR="00B50DEE" w:rsidRPr="00B50DEE" w:rsidRDefault="00B50DEE" w:rsidP="00B50DEE">
      <w:pPr>
        <w:spacing w:line="360" w:lineRule="auto"/>
        <w:rPr>
          <w:rFonts w:cs="Arial"/>
          <w:sz w:val="24"/>
          <w:szCs w:val="24"/>
        </w:rPr>
      </w:pPr>
      <w:r w:rsidRPr="00B50DEE">
        <w:rPr>
          <w:rFonts w:cs="Arial"/>
          <w:sz w:val="24"/>
          <w:szCs w:val="24"/>
        </w:rPr>
        <w:t>Die Suchmaschine ist eine der wichtigsten Plattformen, um Kunden zu generieren. Daher ist das Suchmaschinenmarketing für Webseiteninhaber ein Punkt, der eine große Bedeutung hat.</w:t>
      </w:r>
    </w:p>
    <w:p w14:paraId="08C94E4E" w14:textId="77777777" w:rsidR="00B50DEE" w:rsidRPr="00B50DEE" w:rsidRDefault="00B50DEE" w:rsidP="00B50DEE">
      <w:pPr>
        <w:spacing w:line="360" w:lineRule="auto"/>
        <w:rPr>
          <w:rFonts w:cs="Arial"/>
          <w:sz w:val="24"/>
          <w:szCs w:val="24"/>
        </w:rPr>
      </w:pPr>
      <w:r w:rsidRPr="00B50DEE">
        <w:rPr>
          <w:rFonts w:cs="Arial"/>
          <w:sz w:val="24"/>
          <w:szCs w:val="24"/>
        </w:rPr>
        <w:t>Welches Ziel hat das Suchmaschinenmarketing? Im Vordergrund steht dabei natürlich vor allem die verbesserte Sichtbarkeit in den Ergebnissen der Suchmaschine.</w:t>
      </w:r>
    </w:p>
    <w:p w14:paraId="2DCDA8E1" w14:textId="77777777" w:rsidR="00B50DEE" w:rsidRPr="00B50DEE" w:rsidRDefault="00B50DEE" w:rsidP="00B50DEE">
      <w:pPr>
        <w:spacing w:line="360" w:lineRule="auto"/>
        <w:rPr>
          <w:rFonts w:cs="Arial"/>
          <w:sz w:val="24"/>
          <w:szCs w:val="24"/>
        </w:rPr>
      </w:pPr>
    </w:p>
    <w:p w14:paraId="45D48F76" w14:textId="77777777" w:rsidR="00B50DEE" w:rsidRPr="00B50DEE" w:rsidRDefault="00B50DEE" w:rsidP="00B50DEE">
      <w:pPr>
        <w:spacing w:line="360" w:lineRule="auto"/>
        <w:rPr>
          <w:rFonts w:cs="Arial"/>
          <w:sz w:val="24"/>
          <w:szCs w:val="24"/>
        </w:rPr>
      </w:pPr>
      <w:r w:rsidRPr="00B50DEE">
        <w:rPr>
          <w:rFonts w:cs="Arial"/>
          <w:sz w:val="24"/>
          <w:szCs w:val="24"/>
        </w:rPr>
        <w:t>„Tagging“ = Schildchen/Etikett</w:t>
      </w:r>
    </w:p>
    <w:p w14:paraId="069085E6" w14:textId="077F17C9" w:rsidR="00B50DEE" w:rsidRPr="00B50DEE" w:rsidRDefault="00B50DEE" w:rsidP="00B50DEE">
      <w:pPr>
        <w:spacing w:line="360" w:lineRule="auto"/>
        <w:rPr>
          <w:rFonts w:cs="Arial"/>
          <w:sz w:val="24"/>
          <w:szCs w:val="24"/>
        </w:rPr>
      </w:pPr>
      <w:r w:rsidRPr="00B50DEE">
        <w:rPr>
          <w:rFonts w:cs="Arial"/>
          <w:sz w:val="24"/>
          <w:szCs w:val="24"/>
        </w:rPr>
        <w:t>Beim Tagging werden Inhalte im Internet mit zusätzlichen Informationen gekennzeichnet. Dazu werden Markierungen, sogenannte Tags, verwendet. Tagging dient vor allem dazu, Informationen besser auffindbar zu machen oder zu verknüpfen.</w:t>
      </w:r>
    </w:p>
    <w:p w14:paraId="31C01E10" w14:textId="324E0D73" w:rsidR="00B50DEE" w:rsidRPr="00B50DEE" w:rsidRDefault="00B50DEE" w:rsidP="00B50DEE">
      <w:pPr>
        <w:spacing w:line="360" w:lineRule="auto"/>
        <w:rPr>
          <w:rFonts w:cs="Arial"/>
          <w:sz w:val="24"/>
          <w:szCs w:val="24"/>
        </w:rPr>
      </w:pPr>
    </w:p>
    <w:p w14:paraId="7766D31C" w14:textId="3EBDCD50" w:rsidR="00B50DEE" w:rsidRPr="00B50DEE" w:rsidRDefault="00B50DEE" w:rsidP="00B50DEE">
      <w:pPr>
        <w:spacing w:line="360" w:lineRule="auto"/>
        <w:rPr>
          <w:rFonts w:cs="Arial"/>
          <w:sz w:val="24"/>
          <w:szCs w:val="24"/>
        </w:rPr>
      </w:pPr>
    </w:p>
    <w:p w14:paraId="127A3E85" w14:textId="76BD4097" w:rsidR="00B50DEE" w:rsidRPr="00B50DEE" w:rsidRDefault="00B50DEE" w:rsidP="00B50DEE">
      <w:pPr>
        <w:spacing w:line="360" w:lineRule="auto"/>
        <w:rPr>
          <w:rFonts w:cs="Arial"/>
          <w:sz w:val="24"/>
          <w:szCs w:val="24"/>
        </w:rPr>
      </w:pPr>
    </w:p>
    <w:p w14:paraId="5563DD9C" w14:textId="73399424" w:rsidR="00B50DEE" w:rsidRPr="00B50DEE" w:rsidRDefault="00B50DEE" w:rsidP="00B50DEE">
      <w:pPr>
        <w:spacing w:line="360" w:lineRule="auto"/>
        <w:rPr>
          <w:rFonts w:cs="Arial"/>
          <w:sz w:val="24"/>
          <w:szCs w:val="24"/>
        </w:rPr>
      </w:pPr>
    </w:p>
    <w:p w14:paraId="02F52D8E" w14:textId="12E15976" w:rsidR="00B50DEE" w:rsidRPr="00B50DEE" w:rsidRDefault="00B50DEE" w:rsidP="00B50DEE">
      <w:pPr>
        <w:spacing w:line="360" w:lineRule="auto"/>
        <w:rPr>
          <w:rFonts w:cs="Arial"/>
          <w:sz w:val="24"/>
          <w:szCs w:val="24"/>
        </w:rPr>
      </w:pPr>
    </w:p>
    <w:p w14:paraId="6A31B22C" w14:textId="0F8D3C92" w:rsidR="00B50DEE" w:rsidRPr="00B50DEE" w:rsidRDefault="00B50DEE" w:rsidP="00B50DEE">
      <w:pPr>
        <w:spacing w:line="360" w:lineRule="auto"/>
        <w:rPr>
          <w:rFonts w:cs="Arial"/>
          <w:sz w:val="24"/>
          <w:szCs w:val="24"/>
        </w:rPr>
      </w:pPr>
    </w:p>
    <w:p w14:paraId="385966CF" w14:textId="58C9EEC3" w:rsidR="00B50DEE" w:rsidRPr="00B50DEE" w:rsidRDefault="00B50DEE" w:rsidP="00B50DEE">
      <w:pPr>
        <w:spacing w:line="360" w:lineRule="auto"/>
        <w:rPr>
          <w:rFonts w:cs="Arial"/>
          <w:sz w:val="24"/>
          <w:szCs w:val="24"/>
        </w:rPr>
      </w:pPr>
    </w:p>
    <w:p w14:paraId="55D98754" w14:textId="15298F37" w:rsidR="00B50DEE" w:rsidRPr="00B50DEE" w:rsidRDefault="00B50DEE" w:rsidP="00B50DEE">
      <w:pPr>
        <w:spacing w:line="360" w:lineRule="auto"/>
        <w:rPr>
          <w:rFonts w:cs="Arial"/>
          <w:sz w:val="24"/>
          <w:szCs w:val="24"/>
        </w:rPr>
      </w:pPr>
    </w:p>
    <w:p w14:paraId="7667E175" w14:textId="0A41335A" w:rsidR="00B50DEE" w:rsidRPr="00B50DEE" w:rsidRDefault="00B50DEE" w:rsidP="00B50DEE">
      <w:pPr>
        <w:spacing w:line="360" w:lineRule="auto"/>
        <w:rPr>
          <w:rFonts w:cs="Arial"/>
          <w:sz w:val="24"/>
          <w:szCs w:val="24"/>
        </w:rPr>
      </w:pPr>
    </w:p>
    <w:p w14:paraId="025BC244" w14:textId="15385185" w:rsidR="00B50DEE" w:rsidRPr="00B50DEE" w:rsidRDefault="00B50DEE" w:rsidP="00B50DEE">
      <w:pPr>
        <w:spacing w:line="360" w:lineRule="auto"/>
        <w:rPr>
          <w:rFonts w:cs="Arial"/>
          <w:sz w:val="24"/>
          <w:szCs w:val="24"/>
        </w:rPr>
      </w:pPr>
    </w:p>
    <w:p w14:paraId="2C9C123E" w14:textId="7A74A478" w:rsidR="00B50DEE" w:rsidRPr="00B50DEE" w:rsidRDefault="00B50DEE" w:rsidP="00B50DEE">
      <w:pPr>
        <w:spacing w:line="360" w:lineRule="auto"/>
        <w:rPr>
          <w:rFonts w:cs="Arial"/>
          <w:sz w:val="24"/>
          <w:szCs w:val="24"/>
        </w:rPr>
      </w:pPr>
    </w:p>
    <w:p w14:paraId="67D68887" w14:textId="2C40837A" w:rsidR="00B50DEE" w:rsidRPr="00B50DEE" w:rsidRDefault="00B50DEE" w:rsidP="00B50DEE">
      <w:pPr>
        <w:spacing w:line="360" w:lineRule="auto"/>
        <w:rPr>
          <w:rFonts w:cs="Arial"/>
          <w:sz w:val="24"/>
          <w:szCs w:val="24"/>
        </w:rPr>
      </w:pPr>
    </w:p>
    <w:p w14:paraId="4200B065" w14:textId="77777777" w:rsidR="00B50DEE" w:rsidRPr="00B50DEE" w:rsidRDefault="00B50DEE" w:rsidP="00B50DEE">
      <w:pPr>
        <w:spacing w:line="360" w:lineRule="auto"/>
        <w:rPr>
          <w:rFonts w:cs="Arial"/>
          <w:sz w:val="24"/>
          <w:szCs w:val="24"/>
        </w:rPr>
      </w:pPr>
    </w:p>
    <w:p w14:paraId="370C879E" w14:textId="4E2FD7AB" w:rsidR="00B50DEE" w:rsidRPr="00B50DEE" w:rsidRDefault="00B50DEE" w:rsidP="00B50DEE">
      <w:pPr>
        <w:pStyle w:val="berschrift1"/>
        <w:numPr>
          <w:ilvl w:val="0"/>
          <w:numId w:val="15"/>
        </w:numPr>
      </w:pPr>
      <w:bookmarkStart w:id="3" w:name="_Toc121911659"/>
      <w:r w:rsidRPr="00B50DEE">
        <w:lastRenderedPageBreak/>
        <w:t xml:space="preserve">Beschreibung eines </w:t>
      </w:r>
      <w:proofErr w:type="spellStart"/>
      <w:proofErr w:type="gramStart"/>
      <w:r w:rsidRPr="00B50DEE">
        <w:t>Marketingskonzepts</w:t>
      </w:r>
      <w:proofErr w:type="spellEnd"/>
      <w:r w:rsidRPr="00B50DEE">
        <w:t>(</w:t>
      </w:r>
      <w:proofErr w:type="gramEnd"/>
      <w:r w:rsidRPr="00B50DEE">
        <w:t>mit SEO/SEM)</w:t>
      </w:r>
      <w:bookmarkEnd w:id="3"/>
    </w:p>
    <w:p w14:paraId="76BB844C" w14:textId="77777777" w:rsidR="00B50DEE" w:rsidRPr="00B50DEE" w:rsidRDefault="00B50DEE" w:rsidP="00B50DEE">
      <w:pPr>
        <w:rPr>
          <w:rFonts w:cs="Arial"/>
          <w:sz w:val="24"/>
          <w:szCs w:val="24"/>
          <w:u w:val="single"/>
        </w:rPr>
      </w:pPr>
    </w:p>
    <w:p w14:paraId="12CF57E4" w14:textId="77777777" w:rsidR="00B50DEE" w:rsidRPr="00B50DEE" w:rsidRDefault="00B50DEE" w:rsidP="00B50DEE">
      <w:pPr>
        <w:rPr>
          <w:rFonts w:cs="Arial"/>
          <w:sz w:val="24"/>
          <w:szCs w:val="24"/>
        </w:rPr>
      </w:pPr>
      <w:r w:rsidRPr="00B50DEE">
        <w:rPr>
          <w:rFonts w:cs="Arial"/>
          <w:sz w:val="24"/>
          <w:szCs w:val="24"/>
        </w:rPr>
        <w:t xml:space="preserve">Ziel von SEO ist es, eine Seite möglichst weit vorne in den Ergebnislisten von Suchmaschinen zu platzieren. Dazu notwendig ist On-Page-Optimierung, die direkt vom Betreiber einer Seite beeinflusst werden kann und die Off-Page-Optimierung, auf die </w:t>
      </w:r>
      <w:proofErr w:type="gramStart"/>
      <w:r w:rsidRPr="00B50DEE">
        <w:rPr>
          <w:rFonts w:cs="Arial"/>
          <w:sz w:val="24"/>
          <w:szCs w:val="24"/>
        </w:rPr>
        <w:t>nur bedingt Einfluss</w:t>
      </w:r>
      <w:proofErr w:type="gramEnd"/>
      <w:r w:rsidRPr="00B50DEE">
        <w:rPr>
          <w:rFonts w:cs="Arial"/>
          <w:sz w:val="24"/>
          <w:szCs w:val="24"/>
        </w:rPr>
        <w:t xml:space="preserve"> genommen werden kann.</w:t>
      </w:r>
    </w:p>
    <w:p w14:paraId="376B781B" w14:textId="77777777" w:rsidR="00B50DEE" w:rsidRPr="00B50DEE" w:rsidRDefault="00B50DEE" w:rsidP="00B50DEE">
      <w:pPr>
        <w:rPr>
          <w:rFonts w:cs="Arial"/>
          <w:sz w:val="24"/>
          <w:szCs w:val="24"/>
        </w:rPr>
      </w:pPr>
      <w:r w:rsidRPr="00B50DEE">
        <w:rPr>
          <w:rFonts w:cs="Arial"/>
          <w:sz w:val="24"/>
          <w:szCs w:val="24"/>
        </w:rPr>
        <w:t xml:space="preserve">Zur On-Page-Optimierung gehört unter anderem, dass Meta-Tags gesetzt werden, über die die </w:t>
      </w:r>
      <w:proofErr w:type="spellStart"/>
      <w:r w:rsidRPr="00B50DEE">
        <w:rPr>
          <w:rFonts w:cs="Arial"/>
          <w:sz w:val="24"/>
          <w:szCs w:val="24"/>
        </w:rPr>
        <w:t>Webcrawler</w:t>
      </w:r>
      <w:proofErr w:type="spellEnd"/>
      <w:r w:rsidRPr="00B50DEE">
        <w:rPr>
          <w:rFonts w:cs="Arial"/>
          <w:sz w:val="24"/>
          <w:szCs w:val="24"/>
        </w:rPr>
        <w:t xml:space="preserve"> von Suchmaschinen Informationen zur Seite erhalten. Ein weiterer wichtiger Baustein sind die hochwertigen Inhalte einer Seite. Diese müssen beispielsweise entsprechend formatiert sein mit Überschriften-Tags und natürlich über die richtigen Schlüsselwörter verfügen. Die redaktionellen Inhalte sollten nicht nur hochwertig und einzigartig sein, sondern auch Keywords in der richtigen Dichte enthalten. Die Auswahl der richtigen Keywords ist ein entscheidender Faktor, ob eine Seite im Ranking weit vorne gelistet wird oder nicht.</w:t>
      </w:r>
    </w:p>
    <w:p w14:paraId="30EB7914" w14:textId="77777777" w:rsidR="00B50DEE" w:rsidRPr="00B50DEE" w:rsidRDefault="00B50DEE" w:rsidP="00B50DEE">
      <w:pPr>
        <w:rPr>
          <w:rFonts w:cs="Arial"/>
          <w:sz w:val="24"/>
          <w:szCs w:val="24"/>
        </w:rPr>
      </w:pPr>
      <w:r w:rsidRPr="00B50DEE">
        <w:rPr>
          <w:rFonts w:cs="Arial"/>
          <w:sz w:val="24"/>
          <w:szCs w:val="24"/>
        </w:rPr>
        <w:t>Für diese Werbekampagnen bekommen Seitenbetreiber beispielsweise von Google das Werbesystem AdWords zur Verfügung gestellt.</w:t>
      </w:r>
    </w:p>
    <w:p w14:paraId="5490C2DD" w14:textId="27EA8B03" w:rsidR="00B50DEE" w:rsidRDefault="00B50DEE" w:rsidP="00B50DEE">
      <w:pPr>
        <w:rPr>
          <w:rFonts w:cs="Arial"/>
          <w:sz w:val="24"/>
          <w:szCs w:val="24"/>
        </w:rPr>
      </w:pPr>
      <w:r w:rsidRPr="00B50DEE">
        <w:rPr>
          <w:rFonts w:cs="Arial"/>
          <w:sz w:val="24"/>
          <w:szCs w:val="24"/>
        </w:rPr>
        <w:t xml:space="preserve">Für die Bezahlung dieser Werbeanzeigen gibt es unterschiedliche Bezahlmodelle, die jedoch mit einer hohen Kostenkontrolle durch den Anzeigenersteller verbunden ist. Eines der häufigsten Modelle ist </w:t>
      </w:r>
      <w:proofErr w:type="spellStart"/>
      <w:r w:rsidRPr="00B50DEE">
        <w:rPr>
          <w:rFonts w:cs="Arial"/>
          <w:sz w:val="24"/>
          <w:szCs w:val="24"/>
        </w:rPr>
        <w:t>Cost</w:t>
      </w:r>
      <w:proofErr w:type="spellEnd"/>
      <w:r w:rsidRPr="00B50DEE">
        <w:rPr>
          <w:rFonts w:cs="Arial"/>
          <w:sz w:val="24"/>
          <w:szCs w:val="24"/>
        </w:rPr>
        <w:t>-per-Klick. Dabei können die Kosten für einen Klick variieren und sind von mehreren Faktoren wie der Qualität einer Anzeige abhängig. Die Kosten für einen Klick können limitiert werden, wie auch das Gesamtbudget für die Kampagne. Bezahlt muss aber nur werden, wenn die Anzeige tatsächlich angeklickt wurde.</w:t>
      </w:r>
    </w:p>
    <w:p w14:paraId="6BE3BB4B" w14:textId="77777777" w:rsidR="00B50DEE" w:rsidRPr="00B50DEE" w:rsidRDefault="00B50DEE" w:rsidP="00B50DEE">
      <w:pPr>
        <w:rPr>
          <w:rFonts w:cs="Arial"/>
          <w:sz w:val="24"/>
          <w:szCs w:val="24"/>
        </w:rPr>
      </w:pPr>
    </w:p>
    <w:p w14:paraId="2E81D5E5" w14:textId="09A42659" w:rsidR="00767F27" w:rsidRPr="00B50DEE" w:rsidRDefault="00B50DEE" w:rsidP="00B50DEE">
      <w:pPr>
        <w:rPr>
          <w:sz w:val="24"/>
          <w:szCs w:val="28"/>
        </w:rPr>
      </w:pPr>
      <w:r w:rsidRPr="00B50DEE">
        <w:rPr>
          <w:sz w:val="24"/>
          <w:szCs w:val="28"/>
        </w:rPr>
        <w:t xml:space="preserve">Ein Beispiel: Angenommen man hat ein Budget für eine </w:t>
      </w:r>
      <w:proofErr w:type="spellStart"/>
      <w:r w:rsidRPr="00B50DEE">
        <w:rPr>
          <w:sz w:val="24"/>
          <w:szCs w:val="28"/>
        </w:rPr>
        <w:t>AdWord</w:t>
      </w:r>
      <w:proofErr w:type="spellEnd"/>
      <w:r w:rsidRPr="00B50DEE">
        <w:rPr>
          <w:sz w:val="24"/>
          <w:szCs w:val="28"/>
        </w:rPr>
        <w:t>-Kampagne von 20 Euro und ist bereit, bis zu einem Euro für einen Klick zu bezahlen. Die Kampagne wird dann passend zu den Suchanfragen angezeigt – noch fallen aber keine Kosten an. Erst wenn ein Nutzer auf die angezeigte Werbung klickt, dann wird vom Gesamtbudget ein Euro abgezogen. Dies läuft so lange, bis das Budget aufgebraucht ist.</w:t>
      </w:r>
    </w:p>
    <w:p w14:paraId="795FE48B" w14:textId="6ECF9BE2" w:rsidR="00B50DEE" w:rsidRPr="00B50DEE" w:rsidRDefault="00B50DEE" w:rsidP="00B50DEE"/>
    <w:p w14:paraId="2D9C22D1" w14:textId="59F06D30" w:rsidR="00B50DEE" w:rsidRPr="00B50DEE" w:rsidRDefault="00B50DEE" w:rsidP="00B50DEE"/>
    <w:p w14:paraId="7799AC4A" w14:textId="5D739BA0" w:rsidR="00B50DEE" w:rsidRPr="00B50DEE" w:rsidRDefault="00B50DEE" w:rsidP="00B50DEE"/>
    <w:p w14:paraId="372635FF" w14:textId="259D1EB8" w:rsidR="00B50DEE" w:rsidRPr="00B50DEE" w:rsidRDefault="00B50DEE" w:rsidP="00B50DEE">
      <w:pPr>
        <w:pStyle w:val="berschrift1"/>
        <w:numPr>
          <w:ilvl w:val="0"/>
          <w:numId w:val="15"/>
        </w:numPr>
        <w:rPr>
          <w:b w:val="0"/>
          <w:bCs w:val="0"/>
        </w:rPr>
      </w:pPr>
      <w:bookmarkStart w:id="4" w:name="_Toc121907834"/>
      <w:bookmarkStart w:id="5" w:name="_Toc121911660"/>
      <w:r w:rsidRPr="00B50DEE">
        <w:rPr>
          <w:b w:val="0"/>
          <w:bCs w:val="0"/>
        </w:rPr>
        <w:t>Definitionen</w:t>
      </w:r>
      <w:bookmarkEnd w:id="4"/>
      <w:bookmarkEnd w:id="5"/>
    </w:p>
    <w:p w14:paraId="4A0940FA" w14:textId="77777777" w:rsidR="00B50DEE" w:rsidRPr="00B50DEE" w:rsidRDefault="00B50DEE" w:rsidP="00B50DEE">
      <w:pPr>
        <w:spacing w:line="360" w:lineRule="auto"/>
        <w:rPr>
          <w:rFonts w:ascii="Courier New" w:hAnsi="Courier New" w:cs="Courier New"/>
          <w:sz w:val="24"/>
          <w:szCs w:val="24"/>
        </w:rPr>
      </w:pPr>
    </w:p>
    <w:p w14:paraId="600E8066" w14:textId="77777777" w:rsidR="00B50DEE" w:rsidRPr="00B50DEE" w:rsidRDefault="00B50DEE" w:rsidP="00B50DEE">
      <w:pPr>
        <w:spacing w:line="360" w:lineRule="auto"/>
        <w:rPr>
          <w:rFonts w:cs="Arial"/>
          <w:sz w:val="24"/>
          <w:szCs w:val="24"/>
        </w:rPr>
      </w:pPr>
      <w:r w:rsidRPr="00B50DEE">
        <w:rPr>
          <w:rFonts w:cs="Arial"/>
          <w:sz w:val="24"/>
          <w:szCs w:val="24"/>
        </w:rPr>
        <w:t xml:space="preserve">HTML </w:t>
      </w:r>
      <w:proofErr w:type="spellStart"/>
      <w:r w:rsidRPr="00B50DEE">
        <w:rPr>
          <w:rFonts w:cs="Arial"/>
          <w:sz w:val="24"/>
          <w:szCs w:val="24"/>
        </w:rPr>
        <w:t>vs</w:t>
      </w:r>
      <w:proofErr w:type="spellEnd"/>
      <w:r w:rsidRPr="00B50DEE">
        <w:rPr>
          <w:rFonts w:cs="Arial"/>
          <w:sz w:val="24"/>
          <w:szCs w:val="24"/>
        </w:rPr>
        <w:t xml:space="preserve"> HTML5:</w:t>
      </w:r>
    </w:p>
    <w:p w14:paraId="2760B122" w14:textId="77777777" w:rsidR="00B50DEE" w:rsidRPr="00B50DEE" w:rsidRDefault="00B50DEE" w:rsidP="00B50DEE">
      <w:pPr>
        <w:pStyle w:val="Listenabsatz"/>
        <w:numPr>
          <w:ilvl w:val="0"/>
          <w:numId w:val="23"/>
        </w:numPr>
        <w:spacing w:after="160" w:line="360" w:lineRule="auto"/>
        <w:rPr>
          <w:rFonts w:cs="Arial"/>
          <w:sz w:val="24"/>
          <w:szCs w:val="24"/>
        </w:rPr>
      </w:pPr>
      <w:r w:rsidRPr="00B50DEE">
        <w:rPr>
          <w:rFonts w:cs="Arial"/>
          <w:sz w:val="24"/>
          <w:szCs w:val="24"/>
        </w:rPr>
        <w:t>HTML5 ist eine verbesserte Fehlerbehandlung</w:t>
      </w:r>
    </w:p>
    <w:p w14:paraId="4378244B" w14:textId="77777777" w:rsidR="00B50DEE" w:rsidRPr="00B50DEE" w:rsidRDefault="00B50DEE" w:rsidP="00B50DEE">
      <w:pPr>
        <w:pStyle w:val="Listenabsatz"/>
        <w:numPr>
          <w:ilvl w:val="0"/>
          <w:numId w:val="23"/>
        </w:numPr>
        <w:spacing w:after="160" w:line="360" w:lineRule="auto"/>
        <w:rPr>
          <w:rFonts w:cs="Arial"/>
          <w:sz w:val="24"/>
          <w:szCs w:val="24"/>
        </w:rPr>
      </w:pPr>
      <w:r w:rsidRPr="00B50DEE">
        <w:rPr>
          <w:rFonts w:cs="Arial"/>
          <w:sz w:val="24"/>
          <w:szCs w:val="24"/>
        </w:rPr>
        <w:t>weiterer Unterschied zwischen HTML und HTML5 ist Unterstützung für deutlich fortschrittlichere Webapplikationen</w:t>
      </w:r>
    </w:p>
    <w:p w14:paraId="73151AE6" w14:textId="77777777" w:rsidR="00B50DEE" w:rsidRPr="00B50DEE" w:rsidRDefault="00B50DEE" w:rsidP="00B50DEE">
      <w:pPr>
        <w:pStyle w:val="Listenabsatz"/>
        <w:numPr>
          <w:ilvl w:val="0"/>
          <w:numId w:val="23"/>
        </w:numPr>
        <w:spacing w:after="160" w:line="360" w:lineRule="auto"/>
        <w:rPr>
          <w:rFonts w:cs="Arial"/>
          <w:sz w:val="24"/>
          <w:szCs w:val="24"/>
        </w:rPr>
      </w:pPr>
      <w:r w:rsidRPr="00B50DEE">
        <w:rPr>
          <w:rFonts w:cs="Arial"/>
          <w:sz w:val="24"/>
          <w:szCs w:val="24"/>
        </w:rPr>
        <w:t>eine verbesserte Semantik, oder anders ausgedrückt, eine vereinfachte Syntax</w:t>
      </w:r>
    </w:p>
    <w:p w14:paraId="0BB5D89A" w14:textId="77777777" w:rsidR="00B50DEE" w:rsidRPr="00B50DEE" w:rsidRDefault="00B50DEE" w:rsidP="00B50DEE">
      <w:pPr>
        <w:pStyle w:val="Listenabsatz"/>
        <w:numPr>
          <w:ilvl w:val="0"/>
          <w:numId w:val="23"/>
        </w:numPr>
        <w:spacing w:after="160" w:line="360" w:lineRule="auto"/>
        <w:rPr>
          <w:rFonts w:cs="Arial"/>
          <w:sz w:val="24"/>
          <w:szCs w:val="24"/>
        </w:rPr>
      </w:pPr>
      <w:r w:rsidRPr="00B50DEE">
        <w:rPr>
          <w:rFonts w:cs="Arial"/>
          <w:sz w:val="24"/>
          <w:szCs w:val="24"/>
        </w:rPr>
        <w:t>bessere Unterstützung für Mobilgeräte</w:t>
      </w:r>
    </w:p>
    <w:p w14:paraId="5A4346EA" w14:textId="77777777" w:rsidR="00B50DEE" w:rsidRPr="00B50DEE" w:rsidRDefault="00B50DEE" w:rsidP="00B50DEE">
      <w:pPr>
        <w:pStyle w:val="Listenabsatz"/>
        <w:numPr>
          <w:ilvl w:val="0"/>
          <w:numId w:val="23"/>
        </w:numPr>
        <w:spacing w:after="160" w:line="360" w:lineRule="auto"/>
        <w:rPr>
          <w:rFonts w:cs="Arial"/>
          <w:sz w:val="24"/>
          <w:szCs w:val="24"/>
        </w:rPr>
      </w:pPr>
      <w:r w:rsidRPr="00B50DEE">
        <w:rPr>
          <w:rFonts w:cs="Arial"/>
          <w:sz w:val="24"/>
          <w:szCs w:val="24"/>
        </w:rPr>
        <w:t>verbesserte Unterstützung für Video und Audio waren somit zwingend nötige Verbesserungen von HTML durch HTML5</w:t>
      </w:r>
    </w:p>
    <w:p w14:paraId="620456F9" w14:textId="77777777" w:rsidR="00B50DEE" w:rsidRPr="00B50DEE" w:rsidRDefault="00B50DEE" w:rsidP="00B50DEE">
      <w:pPr>
        <w:pStyle w:val="Listenabsatz"/>
        <w:numPr>
          <w:ilvl w:val="0"/>
          <w:numId w:val="23"/>
        </w:numPr>
        <w:spacing w:after="160" w:line="360" w:lineRule="auto"/>
        <w:rPr>
          <w:rFonts w:cs="Arial"/>
          <w:sz w:val="24"/>
          <w:szCs w:val="24"/>
        </w:rPr>
      </w:pPr>
      <w:r w:rsidRPr="00B50DEE">
        <w:rPr>
          <w:rFonts w:cs="Arial"/>
          <w:sz w:val="24"/>
          <w:szCs w:val="24"/>
        </w:rPr>
        <w:t>Gute Unterstützung für Vektorgrafik wurde erst mit HTML5 eingeführt</w:t>
      </w:r>
    </w:p>
    <w:p w14:paraId="1FE59458" w14:textId="37C339AE" w:rsidR="00267769" w:rsidRPr="00B50DEE" w:rsidRDefault="00267769" w:rsidP="00267769">
      <w:pPr>
        <w:rPr>
          <w:rFonts w:cs="Arial"/>
        </w:rPr>
      </w:pPr>
    </w:p>
    <w:p w14:paraId="578889FF" w14:textId="2C22E7E9" w:rsidR="00B50DEE" w:rsidRPr="00B50DEE" w:rsidRDefault="00B50DEE" w:rsidP="00267769">
      <w:pPr>
        <w:rPr>
          <w:rFonts w:cs="Arial"/>
        </w:rPr>
      </w:pPr>
    </w:p>
    <w:p w14:paraId="09358379" w14:textId="77777777" w:rsidR="00B50DEE" w:rsidRPr="00B50DEE" w:rsidRDefault="00B50DEE" w:rsidP="00B50DEE">
      <w:pPr>
        <w:spacing w:line="360" w:lineRule="auto"/>
        <w:rPr>
          <w:rFonts w:cs="Arial"/>
          <w:sz w:val="24"/>
          <w:szCs w:val="24"/>
        </w:rPr>
      </w:pPr>
      <w:r w:rsidRPr="00B50DEE">
        <w:rPr>
          <w:rFonts w:cs="Arial"/>
          <w:sz w:val="24"/>
          <w:szCs w:val="24"/>
        </w:rPr>
        <w:t>UTF-8 Standard:</w:t>
      </w:r>
    </w:p>
    <w:p w14:paraId="65015E32" w14:textId="77777777" w:rsidR="00B50DEE" w:rsidRPr="00B50DEE" w:rsidRDefault="00B50DEE" w:rsidP="00B50DEE">
      <w:pPr>
        <w:spacing w:line="360" w:lineRule="auto"/>
        <w:rPr>
          <w:rFonts w:cs="Arial"/>
          <w:sz w:val="24"/>
          <w:szCs w:val="24"/>
        </w:rPr>
      </w:pPr>
      <w:r w:rsidRPr="00B50DEE">
        <w:rPr>
          <w:rFonts w:cs="Arial"/>
          <w:sz w:val="24"/>
          <w:szCs w:val="24"/>
        </w:rPr>
        <w:t>UTF-8 steht für Unicode Transformation Format – 8 Bits. Die „8“ bedeutet, dass zur Darstellung eines Zeichens 8-Bit-Blöcke verwendet werden. Die Anzahl der Blöcke, die zur Darstellung eines Zeichens benötigt werden, variiert zwischen 1 und 4. UTF-8 ist eine kompromisslose Zeichenkodierung, die so kompakt wie ASCII sein kann aber auch beliebige Unicode-Zeichen enthalten kann.</w:t>
      </w:r>
    </w:p>
    <w:p w14:paraId="00878892" w14:textId="77777777" w:rsidR="00B50DEE" w:rsidRPr="00B50DEE" w:rsidRDefault="00B50DEE" w:rsidP="00B50DEE">
      <w:pPr>
        <w:spacing w:line="360" w:lineRule="auto"/>
        <w:rPr>
          <w:rFonts w:cs="Arial"/>
          <w:sz w:val="24"/>
          <w:szCs w:val="24"/>
        </w:rPr>
      </w:pPr>
    </w:p>
    <w:p w14:paraId="6A8F0BCC" w14:textId="77777777" w:rsidR="00B50DEE" w:rsidRPr="00B50DEE" w:rsidRDefault="00B50DEE" w:rsidP="00B50DEE">
      <w:pPr>
        <w:spacing w:line="360" w:lineRule="auto"/>
        <w:rPr>
          <w:rFonts w:cs="Arial"/>
          <w:sz w:val="24"/>
          <w:szCs w:val="24"/>
        </w:rPr>
      </w:pPr>
      <w:r w:rsidRPr="00B50DEE">
        <w:rPr>
          <w:rFonts w:cs="Arial"/>
          <w:sz w:val="24"/>
          <w:szCs w:val="24"/>
        </w:rPr>
        <w:t>CSS:</w:t>
      </w:r>
    </w:p>
    <w:p w14:paraId="0CC48B3F" w14:textId="77777777" w:rsidR="00B50DEE" w:rsidRPr="00B50DEE" w:rsidRDefault="00B50DEE" w:rsidP="00B50DEE">
      <w:pPr>
        <w:spacing w:line="360" w:lineRule="auto"/>
        <w:rPr>
          <w:rFonts w:cs="Arial"/>
          <w:sz w:val="24"/>
          <w:szCs w:val="24"/>
        </w:rPr>
      </w:pPr>
      <w:r w:rsidRPr="00B50DEE">
        <w:rPr>
          <w:rFonts w:cs="Arial"/>
          <w:sz w:val="24"/>
          <w:szCs w:val="24"/>
        </w:rPr>
        <w:t>Cascading Style Sheets (CSS) ist eine Programmiersprache, die es Ihnen ermöglicht, das Design von elektronischen Dokumenten zu bestimmen. Anhand einfacher Anweisungen – dargestellt in übersichtlichen Quellcodes – lassen sich so Webseiten-Elemente wie Layout, Farbe und Typografie nach Belieben anpassen. Dank der gestuften Gestaltungsbögen bleiben die semantische Struktur und der Inhalt des Dokuments vollkommen unberührt. CSS entstand Mitte der 90er-Jahre und gilt heute als die Standard-Stylesheet-Sprache im World Wide Web.</w:t>
      </w:r>
    </w:p>
    <w:p w14:paraId="6B1EB1AC" w14:textId="77777777" w:rsidR="00B50DEE" w:rsidRPr="00B50DEE" w:rsidRDefault="00B50DEE" w:rsidP="00B50DEE">
      <w:pPr>
        <w:spacing w:line="360" w:lineRule="auto"/>
        <w:rPr>
          <w:rFonts w:cs="Arial"/>
          <w:sz w:val="24"/>
          <w:szCs w:val="24"/>
        </w:rPr>
      </w:pPr>
    </w:p>
    <w:p w14:paraId="1392FFC2" w14:textId="77777777" w:rsidR="00B50DEE" w:rsidRPr="00B50DEE" w:rsidRDefault="00B50DEE" w:rsidP="00B50DEE">
      <w:pPr>
        <w:spacing w:line="360" w:lineRule="auto"/>
        <w:rPr>
          <w:rFonts w:cs="Arial"/>
          <w:sz w:val="24"/>
          <w:szCs w:val="24"/>
        </w:rPr>
      </w:pPr>
      <w:r w:rsidRPr="00B50DEE">
        <w:rPr>
          <w:rFonts w:cs="Arial"/>
          <w:sz w:val="24"/>
          <w:szCs w:val="24"/>
        </w:rPr>
        <w:t>PHP:</w:t>
      </w:r>
    </w:p>
    <w:p w14:paraId="096A7B17" w14:textId="77777777" w:rsidR="00B50DEE" w:rsidRPr="00B50DEE" w:rsidRDefault="00B50DEE" w:rsidP="00B50DEE">
      <w:pPr>
        <w:spacing w:line="360" w:lineRule="auto"/>
        <w:rPr>
          <w:rFonts w:cs="Arial"/>
          <w:sz w:val="24"/>
          <w:szCs w:val="24"/>
        </w:rPr>
      </w:pPr>
      <w:r w:rsidRPr="00B50DEE">
        <w:rPr>
          <w:rFonts w:cs="Arial"/>
          <w:sz w:val="24"/>
          <w:szCs w:val="24"/>
        </w:rPr>
        <w:t>Es handelt sich bei PHP um eine Skriptsprache, die in einigen Details mit Programmiersprachen wie C oder Perl vergleichbar ist. Der wichtigste Einsatzbereich von PHP ist das Erstellen dynamischer Webinhalte.</w:t>
      </w:r>
    </w:p>
    <w:p w14:paraId="5500CB04" w14:textId="77777777" w:rsidR="00B50DEE" w:rsidRPr="00B50DEE" w:rsidRDefault="00B50DEE" w:rsidP="00B50DEE">
      <w:pPr>
        <w:spacing w:line="360" w:lineRule="auto"/>
        <w:rPr>
          <w:rFonts w:cs="Arial"/>
          <w:sz w:val="24"/>
          <w:szCs w:val="24"/>
        </w:rPr>
      </w:pPr>
      <w:r w:rsidRPr="00B50DEE">
        <w:rPr>
          <w:rFonts w:cs="Arial"/>
          <w:sz w:val="24"/>
          <w:szCs w:val="24"/>
        </w:rPr>
        <w:t xml:space="preserve">Ursprünglich war PHP die Abkürzung für „Personal Home Page Tools“. Heute ist PHP ein rekursives Akronym für „Hypertext </w:t>
      </w:r>
      <w:proofErr w:type="spellStart"/>
      <w:r w:rsidRPr="00B50DEE">
        <w:rPr>
          <w:rFonts w:cs="Arial"/>
          <w:sz w:val="24"/>
          <w:szCs w:val="24"/>
        </w:rPr>
        <w:t>Preprocessor</w:t>
      </w:r>
      <w:proofErr w:type="spellEnd"/>
      <w:r w:rsidRPr="00B50DEE">
        <w:rPr>
          <w:rFonts w:cs="Arial"/>
          <w:sz w:val="24"/>
          <w:szCs w:val="24"/>
        </w:rPr>
        <w:t>“.</w:t>
      </w:r>
    </w:p>
    <w:p w14:paraId="1A7931FF" w14:textId="77777777" w:rsidR="00B50DEE" w:rsidRPr="00B50DEE" w:rsidRDefault="00B50DEE" w:rsidP="00B50DEE">
      <w:pPr>
        <w:spacing w:line="360" w:lineRule="auto"/>
        <w:rPr>
          <w:rFonts w:cs="Arial"/>
          <w:sz w:val="24"/>
          <w:szCs w:val="24"/>
        </w:rPr>
      </w:pPr>
    </w:p>
    <w:p w14:paraId="367FB970" w14:textId="77777777" w:rsidR="00B50DEE" w:rsidRPr="00B50DEE" w:rsidRDefault="00B50DEE" w:rsidP="00B50DEE">
      <w:pPr>
        <w:spacing w:line="360" w:lineRule="auto"/>
        <w:rPr>
          <w:rFonts w:cs="Arial"/>
          <w:sz w:val="24"/>
          <w:szCs w:val="24"/>
        </w:rPr>
      </w:pPr>
    </w:p>
    <w:p w14:paraId="5CF9C132" w14:textId="77777777" w:rsidR="00B50DEE" w:rsidRPr="00B50DEE" w:rsidRDefault="00B50DEE" w:rsidP="00B50DEE">
      <w:pPr>
        <w:spacing w:line="360" w:lineRule="auto"/>
        <w:rPr>
          <w:rFonts w:cs="Arial"/>
          <w:sz w:val="24"/>
          <w:szCs w:val="24"/>
        </w:rPr>
      </w:pPr>
      <w:r w:rsidRPr="00B50DEE">
        <w:rPr>
          <w:rFonts w:cs="Arial"/>
          <w:sz w:val="24"/>
          <w:szCs w:val="24"/>
        </w:rPr>
        <w:t xml:space="preserve">Java </w:t>
      </w:r>
      <w:proofErr w:type="spellStart"/>
      <w:r w:rsidRPr="00B50DEE">
        <w:rPr>
          <w:rFonts w:cs="Arial"/>
          <w:sz w:val="24"/>
          <w:szCs w:val="24"/>
        </w:rPr>
        <w:t>Script</w:t>
      </w:r>
      <w:proofErr w:type="spellEnd"/>
      <w:r w:rsidRPr="00B50DEE">
        <w:rPr>
          <w:rFonts w:cs="Arial"/>
          <w:sz w:val="24"/>
          <w:szCs w:val="24"/>
        </w:rPr>
        <w:t>:</w:t>
      </w:r>
    </w:p>
    <w:p w14:paraId="74758E40" w14:textId="77777777" w:rsidR="00B50DEE" w:rsidRPr="00B50DEE" w:rsidRDefault="00B50DEE" w:rsidP="00B50DEE">
      <w:pPr>
        <w:spacing w:line="360" w:lineRule="auto"/>
        <w:rPr>
          <w:rFonts w:cs="Arial"/>
          <w:sz w:val="24"/>
          <w:szCs w:val="24"/>
        </w:rPr>
      </w:pPr>
      <w:r w:rsidRPr="00B50DEE">
        <w:rPr>
          <w:rFonts w:cs="Arial"/>
          <w:sz w:val="24"/>
          <w:szCs w:val="24"/>
        </w:rPr>
        <w:t>JavaScript – oft abgekürzt als JS – ist eine Skriptsprache, mit der Webentwickler interaktive Webseiten erstellen können.</w:t>
      </w:r>
    </w:p>
    <w:p w14:paraId="5CDF2D73" w14:textId="77777777" w:rsidR="00B50DEE" w:rsidRPr="00B50DEE" w:rsidRDefault="00B50DEE" w:rsidP="00B50DEE">
      <w:pPr>
        <w:spacing w:line="360" w:lineRule="auto"/>
        <w:rPr>
          <w:rFonts w:cs="Arial"/>
          <w:sz w:val="24"/>
          <w:szCs w:val="24"/>
        </w:rPr>
      </w:pPr>
      <w:r w:rsidRPr="00B50DEE">
        <w:rPr>
          <w:rFonts w:cs="Arial"/>
          <w:sz w:val="24"/>
          <w:szCs w:val="24"/>
        </w:rPr>
        <w:t>JavaScript wird für verschiedene Anwendungen im Web genutzt, z. B. für automatisch aktualisierte Newsfeeds, Formulare, Suchfunktionen und andere interaktive Funktionen.</w:t>
      </w:r>
    </w:p>
    <w:p w14:paraId="78DF8CE2" w14:textId="77777777" w:rsidR="00B50DEE" w:rsidRPr="00B50DEE" w:rsidRDefault="00B50DEE" w:rsidP="00B50DEE">
      <w:pPr>
        <w:spacing w:line="360" w:lineRule="auto"/>
        <w:rPr>
          <w:rFonts w:cs="Arial"/>
          <w:sz w:val="24"/>
          <w:szCs w:val="24"/>
        </w:rPr>
      </w:pPr>
      <w:r w:rsidRPr="00B50DEE">
        <w:rPr>
          <w:rFonts w:cs="Arial"/>
          <w:sz w:val="24"/>
          <w:szCs w:val="24"/>
        </w:rPr>
        <w:t>Da es von allen gängigen Browsern unterstützt wird, ist JS in der Frontend-Entwicklung weit verbreitet. Es findet aber auch in anderen Bereichen Verwendung, wie z. B. in der mobilen Entwicklung, der Spieleentwicklung und der Backend-Entwicklung.</w:t>
      </w:r>
    </w:p>
    <w:p w14:paraId="52279B2D" w14:textId="77777777" w:rsidR="00B50DEE" w:rsidRPr="00B50DEE" w:rsidRDefault="00B50DEE" w:rsidP="00267769">
      <w:pPr>
        <w:rPr>
          <w:rFonts w:cs="Arial"/>
        </w:rPr>
      </w:pPr>
    </w:p>
    <w:p w14:paraId="0C5E4064" w14:textId="77777777" w:rsidR="00267769" w:rsidRPr="00B50DEE" w:rsidRDefault="00267769" w:rsidP="00267769">
      <w:pPr>
        <w:pStyle w:val="berschrift1"/>
        <w:rPr>
          <w:rFonts w:ascii="Arial" w:hAnsi="Arial" w:cs="Arial"/>
          <w:b w:val="0"/>
          <w:bCs w:val="0"/>
        </w:rPr>
      </w:pPr>
    </w:p>
    <w:p w14:paraId="1CDEBA89" w14:textId="2A3DEF5F" w:rsidR="00267769" w:rsidRPr="00B50DEE" w:rsidRDefault="00267769" w:rsidP="00267769">
      <w:pPr>
        <w:rPr>
          <w:rFonts w:cs="Arial"/>
          <w:sz w:val="24"/>
          <w:szCs w:val="28"/>
        </w:rPr>
      </w:pPr>
    </w:p>
    <w:p w14:paraId="2514D74C" w14:textId="77777777" w:rsidR="00267769" w:rsidRPr="00B50DEE" w:rsidRDefault="00267769" w:rsidP="00267769">
      <w:pPr>
        <w:rPr>
          <w:rFonts w:cs="Arial"/>
          <w:sz w:val="24"/>
          <w:szCs w:val="28"/>
        </w:rPr>
      </w:pPr>
    </w:p>
    <w:p w14:paraId="404144A3" w14:textId="77777777" w:rsidR="00267769" w:rsidRPr="00B50DEE" w:rsidRDefault="00267769" w:rsidP="00267769">
      <w:pPr>
        <w:pStyle w:val="berschrift1"/>
        <w:rPr>
          <w:rFonts w:ascii="Arial" w:hAnsi="Arial" w:cs="Arial"/>
          <w:b w:val="0"/>
          <w:bCs w:val="0"/>
        </w:rPr>
      </w:pPr>
    </w:p>
    <w:sectPr w:rsidR="00267769" w:rsidRPr="00B50DEE" w:rsidSect="00F92CB4">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708" w:footer="595"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E1D9B" w14:textId="77777777" w:rsidR="00924840" w:rsidRDefault="00924840" w:rsidP="00310CE4">
      <w:r>
        <w:separator/>
      </w:r>
    </w:p>
  </w:endnote>
  <w:endnote w:type="continuationSeparator" w:id="0">
    <w:p w14:paraId="7C8AD80E" w14:textId="77777777" w:rsidR="00924840" w:rsidRDefault="00924840" w:rsidP="00310CE4">
      <w:r>
        <w:continuationSeparator/>
      </w:r>
    </w:p>
  </w:endnote>
  <w:endnote w:type="continuationNotice" w:id="1">
    <w:p w14:paraId="20DF48F5" w14:textId="77777777" w:rsidR="00924840" w:rsidRDefault="009248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43F5" w14:textId="77777777" w:rsidR="00196378" w:rsidRDefault="001963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36D3" w14:textId="6E0AC177" w:rsidR="001B40D2" w:rsidRPr="00425E6A" w:rsidRDefault="00ED68EF" w:rsidP="00425E6A">
    <w:pPr>
      <w:jc w:val="right"/>
    </w:pPr>
    <w:r>
      <w:rPr>
        <w:noProof/>
      </w:rPr>
      <w:drawing>
        <wp:inline distT="0" distB="0" distL="0" distR="0" wp14:anchorId="7FF0C49B" wp14:editId="14625BC1">
          <wp:extent cx="990600" cy="8658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091" cy="873243"/>
                  </a:xfrm>
                  <a:prstGeom prst="rect">
                    <a:avLst/>
                  </a:prstGeom>
                  <a:noFill/>
                  <a:ln>
                    <a:noFill/>
                  </a:ln>
                </pic:spPr>
              </pic:pic>
            </a:graphicData>
          </a:graphic>
        </wp:inline>
      </w:drawing>
    </w:r>
    <w:r>
      <w:t xml:space="preserve">                                                         </w:t>
    </w:r>
    <w:r>
      <w:ptab w:relativeTo="margin" w:alignment="center" w:leader="none"/>
    </w:r>
    <w:sdt>
      <w:sdtPr>
        <w:id w:val="1605846096"/>
        <w:docPartObj>
          <w:docPartGallery w:val="Page Numbers (Top of Page)"/>
          <w:docPartUnique/>
        </w:docPartObj>
      </w:sdtPr>
      <w:sdtEndPr/>
      <w:sdtContent>
        <w:r>
          <w:t xml:space="preserve">Seite </w:t>
        </w:r>
        <w:r>
          <w:rPr>
            <w:noProof/>
          </w:rPr>
          <w:fldChar w:fldCharType="begin"/>
        </w:r>
        <w:r>
          <w:rPr>
            <w:noProof/>
          </w:rPr>
          <w:instrText xml:space="preserve"> PAGE </w:instrText>
        </w:r>
        <w:r>
          <w:rPr>
            <w:noProof/>
          </w:rP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w:t>
        </w:r>
        <w:r>
          <w:rPr>
            <w:noProof/>
          </w:rPr>
          <w:fldChar w:fldCharType="end"/>
        </w:r>
        <w:r>
          <w:rPr>
            <w:noProof/>
          </w:rPr>
          <w:t xml:space="preserve">                                                  </w:t>
        </w:r>
        <w:r>
          <w:rPr>
            <w:noProof/>
          </w:rPr>
          <w:drawing>
            <wp:inline distT="0" distB="0" distL="0" distR="0" wp14:anchorId="36BCF26C" wp14:editId="11E562CA">
              <wp:extent cx="1122932" cy="681205"/>
              <wp:effectExtent l="0" t="0" r="127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3859" cy="706033"/>
                      </a:xfrm>
                      <a:prstGeom prst="rect">
                        <a:avLst/>
                      </a:prstGeom>
                      <a:noFill/>
                      <a:ln>
                        <a:noFill/>
                      </a:ln>
                    </pic:spPr>
                  </pic:pic>
                </a:graphicData>
              </a:graphic>
            </wp:inline>
          </w:drawing>
        </w:r>
      </w:sdtContent>
    </w:sdt>
    <w:r>
      <w:ptab w:relativeTo="margin" w:alignment="right" w:leader="none"/>
    </w:r>
  </w:p>
  <w:p w14:paraId="3EB0D7B8" w14:textId="77777777" w:rsidR="00ED68EF" w:rsidRDefault="00ED68E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B077" w14:textId="77777777" w:rsidR="001B40D2" w:rsidRPr="001B40D2" w:rsidRDefault="001B40D2" w:rsidP="001B40D2">
    <w:pPr>
      <w:pStyle w:val="Fuzeile"/>
      <w:jc w:val="right"/>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57EEB" w14:textId="77777777" w:rsidR="00924840" w:rsidRDefault="00924840" w:rsidP="00310CE4">
      <w:r>
        <w:separator/>
      </w:r>
    </w:p>
  </w:footnote>
  <w:footnote w:type="continuationSeparator" w:id="0">
    <w:p w14:paraId="15A3064E" w14:textId="77777777" w:rsidR="00924840" w:rsidRDefault="00924840" w:rsidP="00310CE4">
      <w:r>
        <w:continuationSeparator/>
      </w:r>
    </w:p>
  </w:footnote>
  <w:footnote w:type="continuationNotice" w:id="1">
    <w:p w14:paraId="65893A53" w14:textId="77777777" w:rsidR="00924840" w:rsidRDefault="009248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55AB" w14:textId="77777777" w:rsidR="00196378" w:rsidRDefault="001963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AC6E5" w14:textId="0E9C6E9E" w:rsidR="00F92CB4" w:rsidRDefault="00F92CB4">
    <w:pPr>
      <w:pStyle w:val="Kopfzeile"/>
    </w:pPr>
    <w:r>
      <w:t xml:space="preserve">Florian Stocker                                                                                                                                        </w:t>
    </w:r>
    <w:r w:rsidR="00196378">
      <w:t>30.11</w:t>
    </w:r>
    <w:r>
      <w:t>/2022</w:t>
    </w:r>
  </w:p>
  <w:p w14:paraId="596728E8" w14:textId="0F192C4A" w:rsidR="00F92CB4" w:rsidRDefault="00F92CB4">
    <w:pPr>
      <w:pStyle w:val="Kopfzeile"/>
    </w:pPr>
    <w:r>
      <w:t xml:space="preserve">NTA </w:t>
    </w:r>
    <w:proofErr w:type="spellStart"/>
    <w:r>
      <w:t>Isny</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690E" w14:textId="71DFE6B1" w:rsidR="00337C0B" w:rsidRDefault="00F92CB4">
    <w:pPr>
      <w:pStyle w:val="Kopfzeile"/>
    </w:pPr>
    <w:r>
      <w:ptab w:relativeTo="margin" w:alignment="center" w:leader="none"/>
    </w:r>
    <w:sdt>
      <w:sdtPr>
        <w:id w:val="968859947"/>
        <w:placeholder>
          <w:docPart w:val="35238686798F4AAFB52E83B2B4DB5F86"/>
        </w:placeholder>
        <w:temporary/>
        <w:showingPlcHdr/>
        <w15:appearance w15:val="hidden"/>
      </w:sdtPr>
      <w:sdtEndPr/>
      <w:sdtContent>
        <w:r>
          <w:t>[Hier eingeben]</w:t>
        </w:r>
      </w:sdtContent>
    </w:sdt>
    <w:r>
      <w:ptab w:relativeTo="margin" w:alignment="right" w:leader="none"/>
    </w:r>
    <w:sdt>
      <w:sdtPr>
        <w:id w:val="968859952"/>
        <w:placeholder>
          <w:docPart w:val="35238686798F4AAFB52E83B2B4DB5F86"/>
        </w:placeholder>
        <w:temporary/>
        <w:showingPlcHdr/>
        <w15:appearance w15:val="hidden"/>
      </w:sdtPr>
      <w:sdtEndPr/>
      <w:sdtContent>
        <w:r>
          <w:t>[Hier eingeben]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360F"/>
    <w:multiLevelType w:val="hybridMultilevel"/>
    <w:tmpl w:val="1B4209D6"/>
    <w:lvl w:ilvl="0" w:tplc="0F06A58A">
      <w:start w:val="1"/>
      <w:numFmt w:val="decimal"/>
      <w:lvlText w:val="%1."/>
      <w:lvlJc w:val="left"/>
      <w:pPr>
        <w:ind w:left="795" w:hanging="360"/>
      </w:pPr>
      <w:rPr>
        <w:rFonts w:hint="default"/>
      </w:rPr>
    </w:lvl>
    <w:lvl w:ilvl="1" w:tplc="04070019" w:tentative="1">
      <w:start w:val="1"/>
      <w:numFmt w:val="lowerLetter"/>
      <w:lvlText w:val="%2."/>
      <w:lvlJc w:val="left"/>
      <w:pPr>
        <w:ind w:left="1515" w:hanging="360"/>
      </w:pPr>
    </w:lvl>
    <w:lvl w:ilvl="2" w:tplc="0407001B" w:tentative="1">
      <w:start w:val="1"/>
      <w:numFmt w:val="lowerRoman"/>
      <w:lvlText w:val="%3."/>
      <w:lvlJc w:val="right"/>
      <w:pPr>
        <w:ind w:left="2235" w:hanging="180"/>
      </w:pPr>
    </w:lvl>
    <w:lvl w:ilvl="3" w:tplc="0407000F" w:tentative="1">
      <w:start w:val="1"/>
      <w:numFmt w:val="decimal"/>
      <w:lvlText w:val="%4."/>
      <w:lvlJc w:val="left"/>
      <w:pPr>
        <w:ind w:left="2955" w:hanging="360"/>
      </w:pPr>
    </w:lvl>
    <w:lvl w:ilvl="4" w:tplc="04070019" w:tentative="1">
      <w:start w:val="1"/>
      <w:numFmt w:val="lowerLetter"/>
      <w:lvlText w:val="%5."/>
      <w:lvlJc w:val="left"/>
      <w:pPr>
        <w:ind w:left="3675" w:hanging="360"/>
      </w:pPr>
    </w:lvl>
    <w:lvl w:ilvl="5" w:tplc="0407001B" w:tentative="1">
      <w:start w:val="1"/>
      <w:numFmt w:val="lowerRoman"/>
      <w:lvlText w:val="%6."/>
      <w:lvlJc w:val="right"/>
      <w:pPr>
        <w:ind w:left="4395" w:hanging="180"/>
      </w:pPr>
    </w:lvl>
    <w:lvl w:ilvl="6" w:tplc="0407000F" w:tentative="1">
      <w:start w:val="1"/>
      <w:numFmt w:val="decimal"/>
      <w:lvlText w:val="%7."/>
      <w:lvlJc w:val="left"/>
      <w:pPr>
        <w:ind w:left="5115" w:hanging="360"/>
      </w:pPr>
    </w:lvl>
    <w:lvl w:ilvl="7" w:tplc="04070019" w:tentative="1">
      <w:start w:val="1"/>
      <w:numFmt w:val="lowerLetter"/>
      <w:lvlText w:val="%8."/>
      <w:lvlJc w:val="left"/>
      <w:pPr>
        <w:ind w:left="5835" w:hanging="360"/>
      </w:pPr>
    </w:lvl>
    <w:lvl w:ilvl="8" w:tplc="0407001B" w:tentative="1">
      <w:start w:val="1"/>
      <w:numFmt w:val="lowerRoman"/>
      <w:lvlText w:val="%9."/>
      <w:lvlJc w:val="right"/>
      <w:pPr>
        <w:ind w:left="6555" w:hanging="180"/>
      </w:pPr>
    </w:lvl>
  </w:abstractNum>
  <w:abstractNum w:abstractNumId="1" w15:restartNumberingAfterBreak="0">
    <w:nsid w:val="0EF578D8"/>
    <w:multiLevelType w:val="multilevel"/>
    <w:tmpl w:val="7C80DD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D75B33"/>
    <w:multiLevelType w:val="multilevel"/>
    <w:tmpl w:val="ED02F4A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B9C68F0"/>
    <w:multiLevelType w:val="hybridMultilevel"/>
    <w:tmpl w:val="AE5ECA2A"/>
    <w:lvl w:ilvl="0" w:tplc="05BC790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76458A6"/>
    <w:multiLevelType w:val="hybridMultilevel"/>
    <w:tmpl w:val="868E9F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9222B23"/>
    <w:multiLevelType w:val="hybridMultilevel"/>
    <w:tmpl w:val="8D1264DC"/>
    <w:lvl w:ilvl="0" w:tplc="ABFEC1D0">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CE4375F"/>
    <w:multiLevelType w:val="hybridMultilevel"/>
    <w:tmpl w:val="0AE8B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F66C80"/>
    <w:multiLevelType w:val="hybridMultilevel"/>
    <w:tmpl w:val="5498B90E"/>
    <w:lvl w:ilvl="0" w:tplc="5E4A9AC8">
      <w:start w:val="3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E65344"/>
    <w:multiLevelType w:val="hybridMultilevel"/>
    <w:tmpl w:val="96F6C6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B264627"/>
    <w:multiLevelType w:val="multilevel"/>
    <w:tmpl w:val="A116339A"/>
    <w:lvl w:ilvl="0">
      <w:start w:val="1"/>
      <w:numFmt w:val="decimal"/>
      <w:lvlText w:val="%1."/>
      <w:lvlJc w:val="left"/>
      <w:pPr>
        <w:ind w:left="720" w:hanging="360"/>
      </w:pPr>
      <w:rPr>
        <w:rFonts w:hint="default"/>
      </w:rPr>
    </w:lvl>
    <w:lvl w:ilvl="1">
      <w:start w:val="1"/>
      <w:numFmt w:val="decimalZero"/>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16B423A"/>
    <w:multiLevelType w:val="hybridMultilevel"/>
    <w:tmpl w:val="50F2D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58061E8"/>
    <w:multiLevelType w:val="hybridMultilevel"/>
    <w:tmpl w:val="7904049A"/>
    <w:lvl w:ilvl="0" w:tplc="C608DE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DBB2C4F"/>
    <w:multiLevelType w:val="hybridMultilevel"/>
    <w:tmpl w:val="5678A4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E647D98"/>
    <w:multiLevelType w:val="hybridMultilevel"/>
    <w:tmpl w:val="4DBEFD02"/>
    <w:lvl w:ilvl="0" w:tplc="B2C6FEAA">
      <w:start w:val="1"/>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05016CA"/>
    <w:multiLevelType w:val="hybridMultilevel"/>
    <w:tmpl w:val="9FCAA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25B0DD8"/>
    <w:multiLevelType w:val="multilevel"/>
    <w:tmpl w:val="92507A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6D2E9B"/>
    <w:multiLevelType w:val="hybridMultilevel"/>
    <w:tmpl w:val="29AAB890"/>
    <w:lvl w:ilvl="0" w:tplc="2520C4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7" w15:restartNumberingAfterBreak="0">
    <w:nsid w:val="6921595B"/>
    <w:multiLevelType w:val="hybridMultilevel"/>
    <w:tmpl w:val="A1326B56"/>
    <w:lvl w:ilvl="0" w:tplc="DD1E425E">
      <w:start w:val="1"/>
      <w:numFmt w:val="upp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5D1A08"/>
    <w:multiLevelType w:val="multilevel"/>
    <w:tmpl w:val="C040CF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0A0EAE"/>
    <w:multiLevelType w:val="multilevel"/>
    <w:tmpl w:val="A7ECBD8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0" w15:restartNumberingAfterBreak="0">
    <w:nsid w:val="7D335A7E"/>
    <w:multiLevelType w:val="hybridMultilevel"/>
    <w:tmpl w:val="DFA0BC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D6726D5"/>
    <w:multiLevelType w:val="multilevel"/>
    <w:tmpl w:val="CADE285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2" w15:restartNumberingAfterBreak="0">
    <w:nsid w:val="7FEA1459"/>
    <w:multiLevelType w:val="hybridMultilevel"/>
    <w:tmpl w:val="8F321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2"/>
  </w:num>
  <w:num w:numId="4">
    <w:abstractNumId w:val="8"/>
  </w:num>
  <w:num w:numId="5">
    <w:abstractNumId w:val="13"/>
  </w:num>
  <w:num w:numId="6">
    <w:abstractNumId w:val="12"/>
  </w:num>
  <w:num w:numId="7">
    <w:abstractNumId w:val="10"/>
  </w:num>
  <w:num w:numId="8">
    <w:abstractNumId w:val="17"/>
  </w:num>
  <w:num w:numId="9">
    <w:abstractNumId w:val="1"/>
  </w:num>
  <w:num w:numId="10">
    <w:abstractNumId w:val="15"/>
  </w:num>
  <w:num w:numId="11">
    <w:abstractNumId w:val="21"/>
    <w:lvlOverride w:ilvl="0">
      <w:startOverride w:val="1"/>
    </w:lvlOverride>
  </w:num>
  <w:num w:numId="12">
    <w:abstractNumId w:val="18"/>
  </w:num>
  <w:num w:numId="13">
    <w:abstractNumId w:val="19"/>
    <w:lvlOverride w:ilvl="0">
      <w:startOverride w:val="1"/>
    </w:lvlOverride>
  </w:num>
  <w:num w:numId="14">
    <w:abstractNumId w:val="11"/>
  </w:num>
  <w:num w:numId="15">
    <w:abstractNumId w:val="9"/>
  </w:num>
  <w:num w:numId="16">
    <w:abstractNumId w:val="2"/>
  </w:num>
  <w:num w:numId="17">
    <w:abstractNumId w:val="5"/>
  </w:num>
  <w:num w:numId="18">
    <w:abstractNumId w:val="0"/>
  </w:num>
  <w:num w:numId="19">
    <w:abstractNumId w:val="16"/>
  </w:num>
  <w:num w:numId="20">
    <w:abstractNumId w:val="3"/>
  </w:num>
  <w:num w:numId="21">
    <w:abstractNumId w:val="7"/>
  </w:num>
  <w:num w:numId="22">
    <w:abstractNumId w:val="6"/>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A85"/>
    <w:rsid w:val="000035F2"/>
    <w:rsid w:val="00016772"/>
    <w:rsid w:val="000266C8"/>
    <w:rsid w:val="0002724A"/>
    <w:rsid w:val="0003430E"/>
    <w:rsid w:val="00034507"/>
    <w:rsid w:val="00037AD2"/>
    <w:rsid w:val="00042B90"/>
    <w:rsid w:val="00060383"/>
    <w:rsid w:val="00081161"/>
    <w:rsid w:val="0008253C"/>
    <w:rsid w:val="000867DC"/>
    <w:rsid w:val="000923F2"/>
    <w:rsid w:val="000936A0"/>
    <w:rsid w:val="000A706A"/>
    <w:rsid w:val="000C442D"/>
    <w:rsid w:val="000D3CD7"/>
    <w:rsid w:val="000D7605"/>
    <w:rsid w:val="000F279A"/>
    <w:rsid w:val="000F4632"/>
    <w:rsid w:val="00103912"/>
    <w:rsid w:val="00103ABD"/>
    <w:rsid w:val="00107FBA"/>
    <w:rsid w:val="0011499B"/>
    <w:rsid w:val="00126C43"/>
    <w:rsid w:val="00135ACC"/>
    <w:rsid w:val="00142929"/>
    <w:rsid w:val="00152186"/>
    <w:rsid w:val="00165D3A"/>
    <w:rsid w:val="00170E1F"/>
    <w:rsid w:val="001841E1"/>
    <w:rsid w:val="00185B67"/>
    <w:rsid w:val="00187D47"/>
    <w:rsid w:val="0019205D"/>
    <w:rsid w:val="00193EFA"/>
    <w:rsid w:val="00196378"/>
    <w:rsid w:val="001A7123"/>
    <w:rsid w:val="001A716E"/>
    <w:rsid w:val="001A788F"/>
    <w:rsid w:val="001B28A2"/>
    <w:rsid w:val="001B40D2"/>
    <w:rsid w:val="001B5858"/>
    <w:rsid w:val="001B7A72"/>
    <w:rsid w:val="001C2430"/>
    <w:rsid w:val="001D4D0B"/>
    <w:rsid w:val="001E3E7A"/>
    <w:rsid w:val="001E54D9"/>
    <w:rsid w:val="001F0C25"/>
    <w:rsid w:val="001F1A4A"/>
    <w:rsid w:val="00205173"/>
    <w:rsid w:val="002073C1"/>
    <w:rsid w:val="00215325"/>
    <w:rsid w:val="0021641D"/>
    <w:rsid w:val="00217FE2"/>
    <w:rsid w:val="002252BD"/>
    <w:rsid w:val="00226648"/>
    <w:rsid w:val="002303B1"/>
    <w:rsid w:val="00237E4C"/>
    <w:rsid w:val="00240FA1"/>
    <w:rsid w:val="0025180A"/>
    <w:rsid w:val="00263032"/>
    <w:rsid w:val="00266E41"/>
    <w:rsid w:val="00267769"/>
    <w:rsid w:val="00276800"/>
    <w:rsid w:val="0027784C"/>
    <w:rsid w:val="00277916"/>
    <w:rsid w:val="00296CC9"/>
    <w:rsid w:val="002B6910"/>
    <w:rsid w:val="002C05BF"/>
    <w:rsid w:val="002C1FAE"/>
    <w:rsid w:val="002C3233"/>
    <w:rsid w:val="002C3CB4"/>
    <w:rsid w:val="002E48FE"/>
    <w:rsid w:val="002E6528"/>
    <w:rsid w:val="002F0090"/>
    <w:rsid w:val="002F43BC"/>
    <w:rsid w:val="002F5714"/>
    <w:rsid w:val="002F59EF"/>
    <w:rsid w:val="00300599"/>
    <w:rsid w:val="0030553E"/>
    <w:rsid w:val="003079C2"/>
    <w:rsid w:val="00310740"/>
    <w:rsid w:val="00310CE4"/>
    <w:rsid w:val="0031640C"/>
    <w:rsid w:val="00321263"/>
    <w:rsid w:val="00331653"/>
    <w:rsid w:val="0033393C"/>
    <w:rsid w:val="00337C0B"/>
    <w:rsid w:val="00341F5C"/>
    <w:rsid w:val="00346D2B"/>
    <w:rsid w:val="00347F15"/>
    <w:rsid w:val="00353445"/>
    <w:rsid w:val="00363633"/>
    <w:rsid w:val="00364D81"/>
    <w:rsid w:val="0037404A"/>
    <w:rsid w:val="00374FB9"/>
    <w:rsid w:val="00375548"/>
    <w:rsid w:val="003A1699"/>
    <w:rsid w:val="003C0984"/>
    <w:rsid w:val="003C24FB"/>
    <w:rsid w:val="003C3BA3"/>
    <w:rsid w:val="003D3EB5"/>
    <w:rsid w:val="003E1524"/>
    <w:rsid w:val="003E4CCF"/>
    <w:rsid w:val="003F1851"/>
    <w:rsid w:val="00402BB3"/>
    <w:rsid w:val="004043FA"/>
    <w:rsid w:val="004118FF"/>
    <w:rsid w:val="00411EFC"/>
    <w:rsid w:val="0041495C"/>
    <w:rsid w:val="00416318"/>
    <w:rsid w:val="00417679"/>
    <w:rsid w:val="0042109F"/>
    <w:rsid w:val="00423204"/>
    <w:rsid w:val="00425E6A"/>
    <w:rsid w:val="00443BA1"/>
    <w:rsid w:val="00447186"/>
    <w:rsid w:val="00447315"/>
    <w:rsid w:val="00456D65"/>
    <w:rsid w:val="00475196"/>
    <w:rsid w:val="0048282D"/>
    <w:rsid w:val="00497FB4"/>
    <w:rsid w:val="004A5109"/>
    <w:rsid w:val="005057E8"/>
    <w:rsid w:val="00516B8C"/>
    <w:rsid w:val="00517029"/>
    <w:rsid w:val="005178B1"/>
    <w:rsid w:val="00521DB1"/>
    <w:rsid w:val="00523303"/>
    <w:rsid w:val="00525225"/>
    <w:rsid w:val="00531084"/>
    <w:rsid w:val="00535348"/>
    <w:rsid w:val="00550757"/>
    <w:rsid w:val="00550EBD"/>
    <w:rsid w:val="0056245A"/>
    <w:rsid w:val="00572903"/>
    <w:rsid w:val="00590E38"/>
    <w:rsid w:val="005C4A66"/>
    <w:rsid w:val="005D2F8D"/>
    <w:rsid w:val="005D4D77"/>
    <w:rsid w:val="005D716E"/>
    <w:rsid w:val="00606A48"/>
    <w:rsid w:val="00610091"/>
    <w:rsid w:val="0061310E"/>
    <w:rsid w:val="006173AC"/>
    <w:rsid w:val="00624B7F"/>
    <w:rsid w:val="006365A4"/>
    <w:rsid w:val="00645ECD"/>
    <w:rsid w:val="00675B5A"/>
    <w:rsid w:val="00681C66"/>
    <w:rsid w:val="00681E04"/>
    <w:rsid w:val="00682636"/>
    <w:rsid w:val="00683110"/>
    <w:rsid w:val="00685597"/>
    <w:rsid w:val="00697E3B"/>
    <w:rsid w:val="006A0D6F"/>
    <w:rsid w:val="006A3C12"/>
    <w:rsid w:val="006A7785"/>
    <w:rsid w:val="006B1DA7"/>
    <w:rsid w:val="006B2252"/>
    <w:rsid w:val="006B6A97"/>
    <w:rsid w:val="006C5759"/>
    <w:rsid w:val="006D7B8B"/>
    <w:rsid w:val="006E2430"/>
    <w:rsid w:val="006E5558"/>
    <w:rsid w:val="00700C8B"/>
    <w:rsid w:val="00712A6B"/>
    <w:rsid w:val="007171E2"/>
    <w:rsid w:val="00730F8A"/>
    <w:rsid w:val="00733A74"/>
    <w:rsid w:val="00733F86"/>
    <w:rsid w:val="007603AA"/>
    <w:rsid w:val="00760D0F"/>
    <w:rsid w:val="007662C0"/>
    <w:rsid w:val="00767F27"/>
    <w:rsid w:val="0077448A"/>
    <w:rsid w:val="00774B92"/>
    <w:rsid w:val="00775068"/>
    <w:rsid w:val="0078196C"/>
    <w:rsid w:val="0078454D"/>
    <w:rsid w:val="00784B7C"/>
    <w:rsid w:val="00785004"/>
    <w:rsid w:val="00786468"/>
    <w:rsid w:val="00797E34"/>
    <w:rsid w:val="007A4876"/>
    <w:rsid w:val="007C3492"/>
    <w:rsid w:val="007C3E46"/>
    <w:rsid w:val="007C62E3"/>
    <w:rsid w:val="007E5DC8"/>
    <w:rsid w:val="007E5EE3"/>
    <w:rsid w:val="007F1E47"/>
    <w:rsid w:val="007F4DE9"/>
    <w:rsid w:val="008037BB"/>
    <w:rsid w:val="00806A62"/>
    <w:rsid w:val="00821DF9"/>
    <w:rsid w:val="00830287"/>
    <w:rsid w:val="00834896"/>
    <w:rsid w:val="00851012"/>
    <w:rsid w:val="00851773"/>
    <w:rsid w:val="008526DC"/>
    <w:rsid w:val="00852867"/>
    <w:rsid w:val="008548C2"/>
    <w:rsid w:val="00874A7F"/>
    <w:rsid w:val="00876417"/>
    <w:rsid w:val="008851FC"/>
    <w:rsid w:val="00886741"/>
    <w:rsid w:val="00894BEC"/>
    <w:rsid w:val="00895E57"/>
    <w:rsid w:val="008971E2"/>
    <w:rsid w:val="008A1FD5"/>
    <w:rsid w:val="008B5A47"/>
    <w:rsid w:val="008C0EEB"/>
    <w:rsid w:val="008C3C9E"/>
    <w:rsid w:val="008D1994"/>
    <w:rsid w:val="008D3E1A"/>
    <w:rsid w:val="008E4DC4"/>
    <w:rsid w:val="00901460"/>
    <w:rsid w:val="00910C07"/>
    <w:rsid w:val="009114D3"/>
    <w:rsid w:val="0091206F"/>
    <w:rsid w:val="009135BB"/>
    <w:rsid w:val="009218D1"/>
    <w:rsid w:val="00922E9A"/>
    <w:rsid w:val="00923935"/>
    <w:rsid w:val="00924840"/>
    <w:rsid w:val="00937318"/>
    <w:rsid w:val="009458D7"/>
    <w:rsid w:val="00954DBA"/>
    <w:rsid w:val="00955599"/>
    <w:rsid w:val="009617A3"/>
    <w:rsid w:val="009633A1"/>
    <w:rsid w:val="0097163A"/>
    <w:rsid w:val="00980194"/>
    <w:rsid w:val="009870FF"/>
    <w:rsid w:val="00993456"/>
    <w:rsid w:val="0099771F"/>
    <w:rsid w:val="009B0C4A"/>
    <w:rsid w:val="009B1319"/>
    <w:rsid w:val="009B1A13"/>
    <w:rsid w:val="009C52B1"/>
    <w:rsid w:val="009C64D1"/>
    <w:rsid w:val="009C6C3F"/>
    <w:rsid w:val="009D12DE"/>
    <w:rsid w:val="009D131A"/>
    <w:rsid w:val="009D70C0"/>
    <w:rsid w:val="009E2200"/>
    <w:rsid w:val="009E6086"/>
    <w:rsid w:val="009F0B78"/>
    <w:rsid w:val="00A00A3D"/>
    <w:rsid w:val="00A05A27"/>
    <w:rsid w:val="00A05C9C"/>
    <w:rsid w:val="00A21E51"/>
    <w:rsid w:val="00A24C72"/>
    <w:rsid w:val="00A2595F"/>
    <w:rsid w:val="00A34008"/>
    <w:rsid w:val="00A372A8"/>
    <w:rsid w:val="00A40BD1"/>
    <w:rsid w:val="00A43013"/>
    <w:rsid w:val="00A46315"/>
    <w:rsid w:val="00A474B4"/>
    <w:rsid w:val="00A524EB"/>
    <w:rsid w:val="00A53195"/>
    <w:rsid w:val="00A536E4"/>
    <w:rsid w:val="00A54B7A"/>
    <w:rsid w:val="00A551D9"/>
    <w:rsid w:val="00A75131"/>
    <w:rsid w:val="00A9174D"/>
    <w:rsid w:val="00AA320A"/>
    <w:rsid w:val="00AA3D43"/>
    <w:rsid w:val="00AB7415"/>
    <w:rsid w:val="00AC01E3"/>
    <w:rsid w:val="00AC38B8"/>
    <w:rsid w:val="00AC7834"/>
    <w:rsid w:val="00AD38A8"/>
    <w:rsid w:val="00AE0A53"/>
    <w:rsid w:val="00AE3C5F"/>
    <w:rsid w:val="00AF3C96"/>
    <w:rsid w:val="00AF4E0A"/>
    <w:rsid w:val="00B00E1E"/>
    <w:rsid w:val="00B03886"/>
    <w:rsid w:val="00B06381"/>
    <w:rsid w:val="00B11A19"/>
    <w:rsid w:val="00B205E1"/>
    <w:rsid w:val="00B2753E"/>
    <w:rsid w:val="00B3340E"/>
    <w:rsid w:val="00B401F6"/>
    <w:rsid w:val="00B45DD9"/>
    <w:rsid w:val="00B50DEE"/>
    <w:rsid w:val="00B531E0"/>
    <w:rsid w:val="00B57156"/>
    <w:rsid w:val="00B57314"/>
    <w:rsid w:val="00B5764E"/>
    <w:rsid w:val="00B644A1"/>
    <w:rsid w:val="00B6495E"/>
    <w:rsid w:val="00B72E15"/>
    <w:rsid w:val="00B94D40"/>
    <w:rsid w:val="00BB2393"/>
    <w:rsid w:val="00BC4774"/>
    <w:rsid w:val="00BD00E7"/>
    <w:rsid w:val="00BD5E78"/>
    <w:rsid w:val="00BE225F"/>
    <w:rsid w:val="00C00F85"/>
    <w:rsid w:val="00C114C8"/>
    <w:rsid w:val="00C23176"/>
    <w:rsid w:val="00C31DCF"/>
    <w:rsid w:val="00C32542"/>
    <w:rsid w:val="00C374B4"/>
    <w:rsid w:val="00C51956"/>
    <w:rsid w:val="00C53B74"/>
    <w:rsid w:val="00C71B8A"/>
    <w:rsid w:val="00C71F1A"/>
    <w:rsid w:val="00C72924"/>
    <w:rsid w:val="00C738BA"/>
    <w:rsid w:val="00C74FD3"/>
    <w:rsid w:val="00C82E34"/>
    <w:rsid w:val="00C833B4"/>
    <w:rsid w:val="00C83A07"/>
    <w:rsid w:val="00C843F1"/>
    <w:rsid w:val="00C8561A"/>
    <w:rsid w:val="00C9260B"/>
    <w:rsid w:val="00C92B9D"/>
    <w:rsid w:val="00CA7064"/>
    <w:rsid w:val="00CA7941"/>
    <w:rsid w:val="00CB5E0B"/>
    <w:rsid w:val="00CC0156"/>
    <w:rsid w:val="00CD42D1"/>
    <w:rsid w:val="00CD64E0"/>
    <w:rsid w:val="00CE657F"/>
    <w:rsid w:val="00CF292E"/>
    <w:rsid w:val="00D0434D"/>
    <w:rsid w:val="00D118D0"/>
    <w:rsid w:val="00D229A8"/>
    <w:rsid w:val="00D234CF"/>
    <w:rsid w:val="00D2390E"/>
    <w:rsid w:val="00D26F56"/>
    <w:rsid w:val="00D277EF"/>
    <w:rsid w:val="00D41387"/>
    <w:rsid w:val="00D470F3"/>
    <w:rsid w:val="00D62E81"/>
    <w:rsid w:val="00D7156F"/>
    <w:rsid w:val="00D75506"/>
    <w:rsid w:val="00DA4685"/>
    <w:rsid w:val="00DB3FA3"/>
    <w:rsid w:val="00DB5AA3"/>
    <w:rsid w:val="00DC18CE"/>
    <w:rsid w:val="00DC2549"/>
    <w:rsid w:val="00DD25BD"/>
    <w:rsid w:val="00DD6458"/>
    <w:rsid w:val="00DE03BE"/>
    <w:rsid w:val="00DF08C8"/>
    <w:rsid w:val="00DF661A"/>
    <w:rsid w:val="00DF7691"/>
    <w:rsid w:val="00E124BD"/>
    <w:rsid w:val="00E227EA"/>
    <w:rsid w:val="00E2442D"/>
    <w:rsid w:val="00E269C6"/>
    <w:rsid w:val="00E37A46"/>
    <w:rsid w:val="00E417B5"/>
    <w:rsid w:val="00E53BFE"/>
    <w:rsid w:val="00E5547E"/>
    <w:rsid w:val="00E61112"/>
    <w:rsid w:val="00E62A85"/>
    <w:rsid w:val="00E63698"/>
    <w:rsid w:val="00E6494E"/>
    <w:rsid w:val="00E67B8B"/>
    <w:rsid w:val="00E73C13"/>
    <w:rsid w:val="00E73E6C"/>
    <w:rsid w:val="00E75A0E"/>
    <w:rsid w:val="00E85DA7"/>
    <w:rsid w:val="00EA0B1A"/>
    <w:rsid w:val="00EA0F5B"/>
    <w:rsid w:val="00EA5516"/>
    <w:rsid w:val="00EA56AE"/>
    <w:rsid w:val="00EB1A68"/>
    <w:rsid w:val="00EC46E5"/>
    <w:rsid w:val="00ED2A8C"/>
    <w:rsid w:val="00ED339C"/>
    <w:rsid w:val="00ED68EF"/>
    <w:rsid w:val="00EE1806"/>
    <w:rsid w:val="00EE1E21"/>
    <w:rsid w:val="00EE7315"/>
    <w:rsid w:val="00EF1B96"/>
    <w:rsid w:val="00EF5546"/>
    <w:rsid w:val="00F0374A"/>
    <w:rsid w:val="00F04D69"/>
    <w:rsid w:val="00F11DA4"/>
    <w:rsid w:val="00F144B0"/>
    <w:rsid w:val="00F46781"/>
    <w:rsid w:val="00F60536"/>
    <w:rsid w:val="00F66F3E"/>
    <w:rsid w:val="00F7010F"/>
    <w:rsid w:val="00F74E69"/>
    <w:rsid w:val="00F75DCC"/>
    <w:rsid w:val="00F766D2"/>
    <w:rsid w:val="00F8772F"/>
    <w:rsid w:val="00F9157D"/>
    <w:rsid w:val="00F92CB4"/>
    <w:rsid w:val="00F93448"/>
    <w:rsid w:val="00FB50B1"/>
    <w:rsid w:val="00FC3EA1"/>
    <w:rsid w:val="00FD454A"/>
    <w:rsid w:val="00FD7A83"/>
    <w:rsid w:val="00FE159F"/>
    <w:rsid w:val="00FF4C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12722"/>
  <w15:docId w15:val="{15CF3C4C-30F3-4EB4-B0A2-F761A3835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0E38"/>
  </w:style>
  <w:style w:type="paragraph" w:styleId="berschrift1">
    <w:name w:val="heading 1"/>
    <w:basedOn w:val="Standard"/>
    <w:next w:val="Standard"/>
    <w:link w:val="berschrift1Zchn"/>
    <w:uiPriority w:val="9"/>
    <w:qFormat/>
    <w:rsid w:val="00FC3E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073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53534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5">
    <w:name w:val="heading 5"/>
    <w:basedOn w:val="Standard"/>
    <w:next w:val="Standard"/>
    <w:link w:val="berschrift5Zchn"/>
    <w:uiPriority w:val="9"/>
    <w:semiHidden/>
    <w:unhideWhenUsed/>
    <w:qFormat/>
    <w:rsid w:val="00FF4C10"/>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FF4C10"/>
    <w:pPr>
      <w:keepNext/>
      <w:keepLines/>
      <w:spacing w:before="4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0CE4"/>
    <w:pPr>
      <w:tabs>
        <w:tab w:val="center" w:pos="4536"/>
        <w:tab w:val="right" w:pos="9072"/>
      </w:tabs>
    </w:pPr>
  </w:style>
  <w:style w:type="character" w:customStyle="1" w:styleId="KopfzeileZchn">
    <w:name w:val="Kopfzeile Zchn"/>
    <w:basedOn w:val="Absatz-Standardschriftart"/>
    <w:link w:val="Kopfzeile"/>
    <w:uiPriority w:val="99"/>
    <w:rsid w:val="00310CE4"/>
  </w:style>
  <w:style w:type="paragraph" w:styleId="Fuzeile">
    <w:name w:val="footer"/>
    <w:basedOn w:val="Standard"/>
    <w:link w:val="FuzeileZchn"/>
    <w:uiPriority w:val="99"/>
    <w:unhideWhenUsed/>
    <w:rsid w:val="00310CE4"/>
    <w:pPr>
      <w:tabs>
        <w:tab w:val="center" w:pos="4536"/>
        <w:tab w:val="right" w:pos="9072"/>
      </w:tabs>
    </w:pPr>
  </w:style>
  <w:style w:type="character" w:customStyle="1" w:styleId="FuzeileZchn">
    <w:name w:val="Fußzeile Zchn"/>
    <w:basedOn w:val="Absatz-Standardschriftart"/>
    <w:link w:val="Fuzeile"/>
    <w:uiPriority w:val="99"/>
    <w:rsid w:val="00310CE4"/>
  </w:style>
  <w:style w:type="paragraph" w:styleId="Listenabsatz">
    <w:name w:val="List Paragraph"/>
    <w:basedOn w:val="Standard"/>
    <w:uiPriority w:val="34"/>
    <w:qFormat/>
    <w:rsid w:val="00F04D69"/>
    <w:pPr>
      <w:ind w:left="720"/>
      <w:contextualSpacing/>
    </w:pPr>
  </w:style>
  <w:style w:type="character" w:customStyle="1" w:styleId="berschrift1Zchn">
    <w:name w:val="Überschrift 1 Zchn"/>
    <w:basedOn w:val="Absatz-Standardschriftart"/>
    <w:link w:val="berschrift1"/>
    <w:uiPriority w:val="9"/>
    <w:rsid w:val="00FC3EA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FC3EA1"/>
    <w:pPr>
      <w:outlineLvl w:val="9"/>
    </w:pPr>
  </w:style>
  <w:style w:type="paragraph" w:styleId="Verzeichnis1">
    <w:name w:val="toc 1"/>
    <w:basedOn w:val="Standard"/>
    <w:next w:val="Standard"/>
    <w:autoRedefine/>
    <w:uiPriority w:val="39"/>
    <w:unhideWhenUsed/>
    <w:rsid w:val="00FC3EA1"/>
    <w:pPr>
      <w:spacing w:after="100"/>
    </w:pPr>
  </w:style>
  <w:style w:type="character" w:styleId="Hyperlink">
    <w:name w:val="Hyperlink"/>
    <w:basedOn w:val="Absatz-Standardschriftart"/>
    <w:uiPriority w:val="99"/>
    <w:unhideWhenUsed/>
    <w:rsid w:val="00FC3EA1"/>
    <w:rPr>
      <w:color w:val="0000FF" w:themeColor="hyperlink"/>
      <w:u w:val="single"/>
    </w:rPr>
  </w:style>
  <w:style w:type="paragraph" w:styleId="Sprechblasentext">
    <w:name w:val="Balloon Text"/>
    <w:basedOn w:val="Standard"/>
    <w:link w:val="SprechblasentextZchn"/>
    <w:uiPriority w:val="99"/>
    <w:semiHidden/>
    <w:unhideWhenUsed/>
    <w:rsid w:val="00FC3EA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C3EA1"/>
    <w:rPr>
      <w:rFonts w:ascii="Tahoma" w:hAnsi="Tahoma" w:cs="Tahoma"/>
      <w:sz w:val="16"/>
      <w:szCs w:val="16"/>
    </w:rPr>
  </w:style>
  <w:style w:type="paragraph" w:styleId="KeinLeerraum">
    <w:name w:val="No Spacing"/>
    <w:link w:val="KeinLeerraumZchn"/>
    <w:uiPriority w:val="1"/>
    <w:qFormat/>
    <w:rsid w:val="00425E6A"/>
    <w:rPr>
      <w:rFonts w:asciiTheme="minorHAnsi" w:eastAsiaTheme="minorEastAsia" w:hAnsiTheme="minorHAnsi"/>
      <w:sz w:val="22"/>
    </w:rPr>
  </w:style>
  <w:style w:type="character" w:customStyle="1" w:styleId="KeinLeerraumZchn">
    <w:name w:val="Kein Leerraum Zchn"/>
    <w:basedOn w:val="Absatz-Standardschriftart"/>
    <w:link w:val="KeinLeerraum"/>
    <w:uiPriority w:val="1"/>
    <w:rsid w:val="00425E6A"/>
    <w:rPr>
      <w:rFonts w:asciiTheme="minorHAnsi" w:eastAsiaTheme="minorEastAsia" w:hAnsiTheme="minorHAnsi"/>
      <w:sz w:val="22"/>
    </w:rPr>
  </w:style>
  <w:style w:type="table" w:styleId="HelleListe-Akzent1">
    <w:name w:val="Light List Accent 1"/>
    <w:basedOn w:val="NormaleTabelle"/>
    <w:uiPriority w:val="61"/>
    <w:rsid w:val="00E636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103ABD"/>
    <w:rPr>
      <w:szCs w:val="20"/>
    </w:rPr>
  </w:style>
  <w:style w:type="character" w:customStyle="1" w:styleId="FunotentextZchn">
    <w:name w:val="Fußnotentext Zchn"/>
    <w:basedOn w:val="Absatz-Standardschriftart"/>
    <w:link w:val="Funotentext"/>
    <w:uiPriority w:val="99"/>
    <w:semiHidden/>
    <w:rsid w:val="00103ABD"/>
    <w:rPr>
      <w:szCs w:val="20"/>
    </w:rPr>
  </w:style>
  <w:style w:type="character" w:styleId="Funotenzeichen">
    <w:name w:val="footnote reference"/>
    <w:basedOn w:val="Absatz-Standardschriftart"/>
    <w:uiPriority w:val="99"/>
    <w:semiHidden/>
    <w:unhideWhenUsed/>
    <w:rsid w:val="00103ABD"/>
    <w:rPr>
      <w:vertAlign w:val="superscript"/>
    </w:rPr>
  </w:style>
  <w:style w:type="character" w:styleId="Platzhaltertext">
    <w:name w:val="Placeholder Text"/>
    <w:basedOn w:val="Absatz-Standardschriftart"/>
    <w:uiPriority w:val="99"/>
    <w:semiHidden/>
    <w:rsid w:val="00AE0A53"/>
    <w:rPr>
      <w:color w:val="808080"/>
    </w:rPr>
  </w:style>
  <w:style w:type="character" w:customStyle="1" w:styleId="berschrift2Zchn">
    <w:name w:val="Überschrift 2 Zchn"/>
    <w:basedOn w:val="Absatz-Standardschriftart"/>
    <w:link w:val="berschrift2"/>
    <w:uiPriority w:val="9"/>
    <w:rsid w:val="002073C1"/>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535348"/>
    <w:rPr>
      <w:rFonts w:asciiTheme="majorHAnsi" w:eastAsiaTheme="majorEastAsia" w:hAnsiTheme="majorHAnsi" w:cstheme="majorBidi"/>
      <w:color w:val="243F60" w:themeColor="accent1" w:themeShade="7F"/>
      <w:sz w:val="24"/>
      <w:szCs w:val="24"/>
    </w:rPr>
  </w:style>
  <w:style w:type="paragraph" w:styleId="Verzeichnis2">
    <w:name w:val="toc 2"/>
    <w:basedOn w:val="Standard"/>
    <w:next w:val="Standard"/>
    <w:autoRedefine/>
    <w:uiPriority w:val="39"/>
    <w:unhideWhenUsed/>
    <w:rsid w:val="00EF5546"/>
    <w:pPr>
      <w:spacing w:after="100"/>
      <w:ind w:left="200"/>
    </w:pPr>
  </w:style>
  <w:style w:type="paragraph" w:styleId="Verzeichnis3">
    <w:name w:val="toc 3"/>
    <w:basedOn w:val="Standard"/>
    <w:next w:val="Standard"/>
    <w:autoRedefine/>
    <w:uiPriority w:val="39"/>
    <w:unhideWhenUsed/>
    <w:rsid w:val="00EF5546"/>
    <w:pPr>
      <w:spacing w:after="100"/>
      <w:ind w:left="400"/>
    </w:pPr>
  </w:style>
  <w:style w:type="character" w:customStyle="1" w:styleId="berschrift5Zchn">
    <w:name w:val="Überschrift 5 Zchn"/>
    <w:basedOn w:val="Absatz-Standardschriftart"/>
    <w:link w:val="berschrift5"/>
    <w:uiPriority w:val="9"/>
    <w:semiHidden/>
    <w:rsid w:val="00FF4C10"/>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FF4C10"/>
    <w:rPr>
      <w:rFonts w:asciiTheme="majorHAnsi" w:eastAsiaTheme="majorEastAsia" w:hAnsiTheme="majorHAnsi" w:cstheme="majorBidi"/>
      <w:color w:val="243F60" w:themeColor="accent1" w:themeShade="7F"/>
    </w:rPr>
  </w:style>
  <w:style w:type="character" w:customStyle="1" w:styleId="NichtaufgelsteErwhnung1">
    <w:name w:val="Nicht aufgelöste Erwähnung1"/>
    <w:basedOn w:val="Absatz-Standardschriftart"/>
    <w:uiPriority w:val="99"/>
    <w:semiHidden/>
    <w:unhideWhenUsed/>
    <w:rsid w:val="00FF4C10"/>
    <w:rPr>
      <w:color w:val="605E5C"/>
      <w:shd w:val="clear" w:color="auto" w:fill="E1DFDD"/>
    </w:rPr>
  </w:style>
  <w:style w:type="paragraph" w:styleId="StandardWeb">
    <w:name w:val="Normal (Web)"/>
    <w:basedOn w:val="Standard"/>
    <w:uiPriority w:val="99"/>
    <w:semiHidden/>
    <w:unhideWhenUsed/>
    <w:rsid w:val="003E4CCF"/>
    <w:pPr>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347F15"/>
    <w:rPr>
      <w:b/>
      <w:bCs/>
    </w:rPr>
  </w:style>
  <w:style w:type="table" w:styleId="Tabellenraster">
    <w:name w:val="Table Grid"/>
    <w:basedOn w:val="NormaleTabelle"/>
    <w:uiPriority w:val="59"/>
    <w:rsid w:val="00AC7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bsatz-Standardschriftart"/>
    <w:rsid w:val="00A47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322">
      <w:bodyDiv w:val="1"/>
      <w:marLeft w:val="0"/>
      <w:marRight w:val="0"/>
      <w:marTop w:val="0"/>
      <w:marBottom w:val="0"/>
      <w:divBdr>
        <w:top w:val="none" w:sz="0" w:space="0" w:color="auto"/>
        <w:left w:val="none" w:sz="0" w:space="0" w:color="auto"/>
        <w:bottom w:val="none" w:sz="0" w:space="0" w:color="auto"/>
        <w:right w:val="none" w:sz="0" w:space="0" w:color="auto"/>
      </w:divBdr>
    </w:div>
    <w:div w:id="64378249">
      <w:bodyDiv w:val="1"/>
      <w:marLeft w:val="0"/>
      <w:marRight w:val="0"/>
      <w:marTop w:val="0"/>
      <w:marBottom w:val="0"/>
      <w:divBdr>
        <w:top w:val="none" w:sz="0" w:space="0" w:color="auto"/>
        <w:left w:val="none" w:sz="0" w:space="0" w:color="auto"/>
        <w:bottom w:val="none" w:sz="0" w:space="0" w:color="auto"/>
        <w:right w:val="none" w:sz="0" w:space="0" w:color="auto"/>
      </w:divBdr>
    </w:div>
    <w:div w:id="80680718">
      <w:bodyDiv w:val="1"/>
      <w:marLeft w:val="0"/>
      <w:marRight w:val="0"/>
      <w:marTop w:val="0"/>
      <w:marBottom w:val="0"/>
      <w:divBdr>
        <w:top w:val="none" w:sz="0" w:space="0" w:color="auto"/>
        <w:left w:val="none" w:sz="0" w:space="0" w:color="auto"/>
        <w:bottom w:val="none" w:sz="0" w:space="0" w:color="auto"/>
        <w:right w:val="none" w:sz="0" w:space="0" w:color="auto"/>
      </w:divBdr>
    </w:div>
    <w:div w:id="133182673">
      <w:bodyDiv w:val="1"/>
      <w:marLeft w:val="0"/>
      <w:marRight w:val="0"/>
      <w:marTop w:val="0"/>
      <w:marBottom w:val="0"/>
      <w:divBdr>
        <w:top w:val="none" w:sz="0" w:space="0" w:color="auto"/>
        <w:left w:val="none" w:sz="0" w:space="0" w:color="auto"/>
        <w:bottom w:val="none" w:sz="0" w:space="0" w:color="auto"/>
        <w:right w:val="none" w:sz="0" w:space="0" w:color="auto"/>
      </w:divBdr>
      <w:divsChild>
        <w:div w:id="941764244">
          <w:marLeft w:val="0"/>
          <w:marRight w:val="0"/>
          <w:marTop w:val="0"/>
          <w:marBottom w:val="0"/>
          <w:divBdr>
            <w:top w:val="none" w:sz="0" w:space="0" w:color="auto"/>
            <w:left w:val="none" w:sz="0" w:space="0" w:color="auto"/>
            <w:bottom w:val="none" w:sz="0" w:space="0" w:color="auto"/>
            <w:right w:val="none" w:sz="0" w:space="0" w:color="auto"/>
          </w:divBdr>
        </w:div>
      </w:divsChild>
    </w:div>
    <w:div w:id="171576213">
      <w:bodyDiv w:val="1"/>
      <w:marLeft w:val="0"/>
      <w:marRight w:val="0"/>
      <w:marTop w:val="0"/>
      <w:marBottom w:val="0"/>
      <w:divBdr>
        <w:top w:val="none" w:sz="0" w:space="0" w:color="auto"/>
        <w:left w:val="none" w:sz="0" w:space="0" w:color="auto"/>
        <w:bottom w:val="none" w:sz="0" w:space="0" w:color="auto"/>
        <w:right w:val="none" w:sz="0" w:space="0" w:color="auto"/>
      </w:divBdr>
      <w:divsChild>
        <w:div w:id="1486967024">
          <w:marLeft w:val="0"/>
          <w:marRight w:val="0"/>
          <w:marTop w:val="0"/>
          <w:marBottom w:val="0"/>
          <w:divBdr>
            <w:top w:val="none" w:sz="0" w:space="0" w:color="auto"/>
            <w:left w:val="none" w:sz="0" w:space="0" w:color="auto"/>
            <w:bottom w:val="none" w:sz="0" w:space="0" w:color="auto"/>
            <w:right w:val="none" w:sz="0" w:space="0" w:color="auto"/>
          </w:divBdr>
          <w:divsChild>
            <w:div w:id="1040939285">
              <w:marLeft w:val="0"/>
              <w:marRight w:val="0"/>
              <w:marTop w:val="0"/>
              <w:marBottom w:val="0"/>
              <w:divBdr>
                <w:top w:val="none" w:sz="0" w:space="0" w:color="auto"/>
                <w:left w:val="none" w:sz="0" w:space="0" w:color="auto"/>
                <w:bottom w:val="none" w:sz="0" w:space="0" w:color="auto"/>
                <w:right w:val="none" w:sz="0" w:space="0" w:color="auto"/>
              </w:divBdr>
              <w:divsChild>
                <w:div w:id="184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633">
      <w:bodyDiv w:val="1"/>
      <w:marLeft w:val="0"/>
      <w:marRight w:val="0"/>
      <w:marTop w:val="0"/>
      <w:marBottom w:val="0"/>
      <w:divBdr>
        <w:top w:val="none" w:sz="0" w:space="0" w:color="auto"/>
        <w:left w:val="none" w:sz="0" w:space="0" w:color="auto"/>
        <w:bottom w:val="none" w:sz="0" w:space="0" w:color="auto"/>
        <w:right w:val="none" w:sz="0" w:space="0" w:color="auto"/>
      </w:divBdr>
      <w:divsChild>
        <w:div w:id="422576275">
          <w:marLeft w:val="0"/>
          <w:marRight w:val="0"/>
          <w:marTop w:val="0"/>
          <w:marBottom w:val="0"/>
          <w:divBdr>
            <w:top w:val="none" w:sz="0" w:space="0" w:color="auto"/>
            <w:left w:val="none" w:sz="0" w:space="0" w:color="auto"/>
            <w:bottom w:val="none" w:sz="0" w:space="0" w:color="auto"/>
            <w:right w:val="none" w:sz="0" w:space="0" w:color="auto"/>
          </w:divBdr>
        </w:div>
      </w:divsChild>
    </w:div>
    <w:div w:id="231935267">
      <w:bodyDiv w:val="1"/>
      <w:marLeft w:val="0"/>
      <w:marRight w:val="0"/>
      <w:marTop w:val="0"/>
      <w:marBottom w:val="0"/>
      <w:divBdr>
        <w:top w:val="none" w:sz="0" w:space="0" w:color="auto"/>
        <w:left w:val="none" w:sz="0" w:space="0" w:color="auto"/>
        <w:bottom w:val="none" w:sz="0" w:space="0" w:color="auto"/>
        <w:right w:val="none" w:sz="0" w:space="0" w:color="auto"/>
      </w:divBdr>
    </w:div>
    <w:div w:id="336885288">
      <w:bodyDiv w:val="1"/>
      <w:marLeft w:val="0"/>
      <w:marRight w:val="0"/>
      <w:marTop w:val="0"/>
      <w:marBottom w:val="0"/>
      <w:divBdr>
        <w:top w:val="none" w:sz="0" w:space="0" w:color="auto"/>
        <w:left w:val="none" w:sz="0" w:space="0" w:color="auto"/>
        <w:bottom w:val="none" w:sz="0" w:space="0" w:color="auto"/>
        <w:right w:val="none" w:sz="0" w:space="0" w:color="auto"/>
      </w:divBdr>
    </w:div>
    <w:div w:id="415324343">
      <w:bodyDiv w:val="1"/>
      <w:marLeft w:val="0"/>
      <w:marRight w:val="0"/>
      <w:marTop w:val="0"/>
      <w:marBottom w:val="0"/>
      <w:divBdr>
        <w:top w:val="none" w:sz="0" w:space="0" w:color="auto"/>
        <w:left w:val="none" w:sz="0" w:space="0" w:color="auto"/>
        <w:bottom w:val="none" w:sz="0" w:space="0" w:color="auto"/>
        <w:right w:val="none" w:sz="0" w:space="0" w:color="auto"/>
      </w:divBdr>
    </w:div>
    <w:div w:id="448623417">
      <w:bodyDiv w:val="1"/>
      <w:marLeft w:val="0"/>
      <w:marRight w:val="0"/>
      <w:marTop w:val="0"/>
      <w:marBottom w:val="0"/>
      <w:divBdr>
        <w:top w:val="none" w:sz="0" w:space="0" w:color="auto"/>
        <w:left w:val="none" w:sz="0" w:space="0" w:color="auto"/>
        <w:bottom w:val="none" w:sz="0" w:space="0" w:color="auto"/>
        <w:right w:val="none" w:sz="0" w:space="0" w:color="auto"/>
      </w:divBdr>
    </w:div>
    <w:div w:id="451092755">
      <w:bodyDiv w:val="1"/>
      <w:marLeft w:val="0"/>
      <w:marRight w:val="0"/>
      <w:marTop w:val="0"/>
      <w:marBottom w:val="0"/>
      <w:divBdr>
        <w:top w:val="none" w:sz="0" w:space="0" w:color="auto"/>
        <w:left w:val="none" w:sz="0" w:space="0" w:color="auto"/>
        <w:bottom w:val="none" w:sz="0" w:space="0" w:color="auto"/>
        <w:right w:val="none" w:sz="0" w:space="0" w:color="auto"/>
      </w:divBdr>
    </w:div>
    <w:div w:id="578252933">
      <w:bodyDiv w:val="1"/>
      <w:marLeft w:val="0"/>
      <w:marRight w:val="0"/>
      <w:marTop w:val="0"/>
      <w:marBottom w:val="0"/>
      <w:divBdr>
        <w:top w:val="none" w:sz="0" w:space="0" w:color="auto"/>
        <w:left w:val="none" w:sz="0" w:space="0" w:color="auto"/>
        <w:bottom w:val="none" w:sz="0" w:space="0" w:color="auto"/>
        <w:right w:val="none" w:sz="0" w:space="0" w:color="auto"/>
      </w:divBdr>
    </w:div>
    <w:div w:id="652374195">
      <w:bodyDiv w:val="1"/>
      <w:marLeft w:val="0"/>
      <w:marRight w:val="0"/>
      <w:marTop w:val="0"/>
      <w:marBottom w:val="0"/>
      <w:divBdr>
        <w:top w:val="none" w:sz="0" w:space="0" w:color="auto"/>
        <w:left w:val="none" w:sz="0" w:space="0" w:color="auto"/>
        <w:bottom w:val="none" w:sz="0" w:space="0" w:color="auto"/>
        <w:right w:val="none" w:sz="0" w:space="0" w:color="auto"/>
      </w:divBdr>
    </w:div>
    <w:div w:id="732124132">
      <w:bodyDiv w:val="1"/>
      <w:marLeft w:val="0"/>
      <w:marRight w:val="0"/>
      <w:marTop w:val="0"/>
      <w:marBottom w:val="0"/>
      <w:divBdr>
        <w:top w:val="none" w:sz="0" w:space="0" w:color="auto"/>
        <w:left w:val="none" w:sz="0" w:space="0" w:color="auto"/>
        <w:bottom w:val="none" w:sz="0" w:space="0" w:color="auto"/>
        <w:right w:val="none" w:sz="0" w:space="0" w:color="auto"/>
      </w:divBdr>
    </w:div>
    <w:div w:id="900334722">
      <w:bodyDiv w:val="1"/>
      <w:marLeft w:val="0"/>
      <w:marRight w:val="0"/>
      <w:marTop w:val="0"/>
      <w:marBottom w:val="0"/>
      <w:divBdr>
        <w:top w:val="none" w:sz="0" w:space="0" w:color="auto"/>
        <w:left w:val="none" w:sz="0" w:space="0" w:color="auto"/>
        <w:bottom w:val="none" w:sz="0" w:space="0" w:color="auto"/>
        <w:right w:val="none" w:sz="0" w:space="0" w:color="auto"/>
      </w:divBdr>
    </w:div>
    <w:div w:id="918053808">
      <w:bodyDiv w:val="1"/>
      <w:marLeft w:val="0"/>
      <w:marRight w:val="0"/>
      <w:marTop w:val="0"/>
      <w:marBottom w:val="0"/>
      <w:divBdr>
        <w:top w:val="none" w:sz="0" w:space="0" w:color="auto"/>
        <w:left w:val="none" w:sz="0" w:space="0" w:color="auto"/>
        <w:bottom w:val="none" w:sz="0" w:space="0" w:color="auto"/>
        <w:right w:val="none" w:sz="0" w:space="0" w:color="auto"/>
      </w:divBdr>
    </w:div>
    <w:div w:id="1037002696">
      <w:bodyDiv w:val="1"/>
      <w:marLeft w:val="0"/>
      <w:marRight w:val="0"/>
      <w:marTop w:val="0"/>
      <w:marBottom w:val="0"/>
      <w:divBdr>
        <w:top w:val="none" w:sz="0" w:space="0" w:color="auto"/>
        <w:left w:val="none" w:sz="0" w:space="0" w:color="auto"/>
        <w:bottom w:val="none" w:sz="0" w:space="0" w:color="auto"/>
        <w:right w:val="none" w:sz="0" w:space="0" w:color="auto"/>
      </w:divBdr>
    </w:div>
    <w:div w:id="1050805510">
      <w:bodyDiv w:val="1"/>
      <w:marLeft w:val="0"/>
      <w:marRight w:val="0"/>
      <w:marTop w:val="0"/>
      <w:marBottom w:val="0"/>
      <w:divBdr>
        <w:top w:val="none" w:sz="0" w:space="0" w:color="auto"/>
        <w:left w:val="none" w:sz="0" w:space="0" w:color="auto"/>
        <w:bottom w:val="none" w:sz="0" w:space="0" w:color="auto"/>
        <w:right w:val="none" w:sz="0" w:space="0" w:color="auto"/>
      </w:divBdr>
    </w:div>
    <w:div w:id="1139613970">
      <w:bodyDiv w:val="1"/>
      <w:marLeft w:val="0"/>
      <w:marRight w:val="0"/>
      <w:marTop w:val="0"/>
      <w:marBottom w:val="0"/>
      <w:divBdr>
        <w:top w:val="none" w:sz="0" w:space="0" w:color="auto"/>
        <w:left w:val="none" w:sz="0" w:space="0" w:color="auto"/>
        <w:bottom w:val="none" w:sz="0" w:space="0" w:color="auto"/>
        <w:right w:val="none" w:sz="0" w:space="0" w:color="auto"/>
      </w:divBdr>
    </w:div>
    <w:div w:id="1189028801">
      <w:bodyDiv w:val="1"/>
      <w:marLeft w:val="0"/>
      <w:marRight w:val="0"/>
      <w:marTop w:val="0"/>
      <w:marBottom w:val="0"/>
      <w:divBdr>
        <w:top w:val="none" w:sz="0" w:space="0" w:color="auto"/>
        <w:left w:val="none" w:sz="0" w:space="0" w:color="auto"/>
        <w:bottom w:val="none" w:sz="0" w:space="0" w:color="auto"/>
        <w:right w:val="none" w:sz="0" w:space="0" w:color="auto"/>
      </w:divBdr>
      <w:divsChild>
        <w:div w:id="940915945">
          <w:marLeft w:val="0"/>
          <w:marRight w:val="0"/>
          <w:marTop w:val="0"/>
          <w:marBottom w:val="0"/>
          <w:divBdr>
            <w:top w:val="none" w:sz="0" w:space="0" w:color="auto"/>
            <w:left w:val="none" w:sz="0" w:space="0" w:color="auto"/>
            <w:bottom w:val="none" w:sz="0" w:space="0" w:color="auto"/>
            <w:right w:val="none" w:sz="0" w:space="0" w:color="auto"/>
          </w:divBdr>
          <w:divsChild>
            <w:div w:id="1601528163">
              <w:marLeft w:val="0"/>
              <w:marRight w:val="0"/>
              <w:marTop w:val="0"/>
              <w:marBottom w:val="0"/>
              <w:divBdr>
                <w:top w:val="none" w:sz="0" w:space="0" w:color="auto"/>
                <w:left w:val="none" w:sz="0" w:space="0" w:color="auto"/>
                <w:bottom w:val="none" w:sz="0" w:space="0" w:color="auto"/>
                <w:right w:val="none" w:sz="0" w:space="0" w:color="auto"/>
              </w:divBdr>
              <w:divsChild>
                <w:div w:id="7439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473">
      <w:bodyDiv w:val="1"/>
      <w:marLeft w:val="0"/>
      <w:marRight w:val="0"/>
      <w:marTop w:val="0"/>
      <w:marBottom w:val="0"/>
      <w:divBdr>
        <w:top w:val="none" w:sz="0" w:space="0" w:color="auto"/>
        <w:left w:val="none" w:sz="0" w:space="0" w:color="auto"/>
        <w:bottom w:val="none" w:sz="0" w:space="0" w:color="auto"/>
        <w:right w:val="none" w:sz="0" w:space="0" w:color="auto"/>
      </w:divBdr>
    </w:div>
    <w:div w:id="1548567179">
      <w:bodyDiv w:val="1"/>
      <w:marLeft w:val="0"/>
      <w:marRight w:val="0"/>
      <w:marTop w:val="0"/>
      <w:marBottom w:val="0"/>
      <w:divBdr>
        <w:top w:val="none" w:sz="0" w:space="0" w:color="auto"/>
        <w:left w:val="none" w:sz="0" w:space="0" w:color="auto"/>
        <w:bottom w:val="none" w:sz="0" w:space="0" w:color="auto"/>
        <w:right w:val="none" w:sz="0" w:space="0" w:color="auto"/>
      </w:divBdr>
    </w:div>
    <w:div w:id="1978946475">
      <w:bodyDiv w:val="1"/>
      <w:marLeft w:val="0"/>
      <w:marRight w:val="0"/>
      <w:marTop w:val="0"/>
      <w:marBottom w:val="0"/>
      <w:divBdr>
        <w:top w:val="none" w:sz="0" w:space="0" w:color="auto"/>
        <w:left w:val="none" w:sz="0" w:space="0" w:color="auto"/>
        <w:bottom w:val="none" w:sz="0" w:space="0" w:color="auto"/>
        <w:right w:val="none" w:sz="0" w:space="0" w:color="auto"/>
      </w:divBdr>
    </w:div>
    <w:div w:id="2012248956">
      <w:bodyDiv w:val="1"/>
      <w:marLeft w:val="0"/>
      <w:marRight w:val="0"/>
      <w:marTop w:val="0"/>
      <w:marBottom w:val="0"/>
      <w:divBdr>
        <w:top w:val="none" w:sz="0" w:space="0" w:color="auto"/>
        <w:left w:val="none" w:sz="0" w:space="0" w:color="auto"/>
        <w:bottom w:val="none" w:sz="0" w:space="0" w:color="auto"/>
        <w:right w:val="none" w:sz="0" w:space="0" w:color="auto"/>
      </w:divBdr>
    </w:div>
    <w:div w:id="20875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maulhardt@nta-isny.de" TargetMode="Externa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OneDrive\Desktop\NTA%20Isny%20Schule\Kommunikations%20Technik\Komm%20Tech%20Praktikum%20Protokoll%20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8CDF2E19BF462189796AB0A89A60D7"/>
        <w:category>
          <w:name w:val="Allgemein"/>
          <w:gallery w:val="placeholder"/>
        </w:category>
        <w:types>
          <w:type w:val="bbPlcHdr"/>
        </w:types>
        <w:behaviors>
          <w:behavior w:val="content"/>
        </w:behaviors>
        <w:guid w:val="{C05C7082-AC5B-4BF2-A4C4-A7CA7A000AFE}"/>
      </w:docPartPr>
      <w:docPartBody>
        <w:p w:rsidR="00EE60CE" w:rsidRDefault="00344F06" w:rsidP="00344F06">
          <w:pPr>
            <w:pStyle w:val="B88CDF2E19BF462189796AB0A89A60D7"/>
          </w:pPr>
          <w:r>
            <w:rPr>
              <w:rFonts w:asciiTheme="majorHAnsi" w:eastAsiaTheme="majorEastAsia" w:hAnsiTheme="majorHAnsi" w:cstheme="majorBidi"/>
              <w:b/>
              <w:bCs/>
              <w:color w:val="2F5496" w:themeColor="accent1" w:themeShade="BF"/>
              <w:sz w:val="48"/>
              <w:szCs w:val="48"/>
            </w:rPr>
            <w:t>[Geben Sie den Titel des Dokuments ein]</w:t>
          </w:r>
        </w:p>
      </w:docPartBody>
    </w:docPart>
    <w:docPart>
      <w:docPartPr>
        <w:name w:val="35238686798F4AAFB52E83B2B4DB5F86"/>
        <w:category>
          <w:name w:val="Allgemein"/>
          <w:gallery w:val="placeholder"/>
        </w:category>
        <w:types>
          <w:type w:val="bbPlcHdr"/>
        </w:types>
        <w:behaviors>
          <w:behavior w:val="content"/>
        </w:behaviors>
        <w:guid w:val="{F7F6EC70-EF3F-4417-8A94-B7634F60BCC2}"/>
      </w:docPartPr>
      <w:docPartBody>
        <w:p w:rsidR="00C03AA9" w:rsidRDefault="00016957" w:rsidP="00016957">
          <w:pPr>
            <w:pStyle w:val="35238686798F4AAFB52E83B2B4DB5F86"/>
          </w:pPr>
          <w: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29B"/>
    <w:rsid w:val="00016957"/>
    <w:rsid w:val="00122EC7"/>
    <w:rsid w:val="00344F06"/>
    <w:rsid w:val="00364666"/>
    <w:rsid w:val="003E5355"/>
    <w:rsid w:val="003F1CB1"/>
    <w:rsid w:val="0040729B"/>
    <w:rsid w:val="007D47DF"/>
    <w:rsid w:val="00B37E38"/>
    <w:rsid w:val="00B464A9"/>
    <w:rsid w:val="00B8356F"/>
    <w:rsid w:val="00BE501E"/>
    <w:rsid w:val="00C03AA9"/>
    <w:rsid w:val="00E548CA"/>
    <w:rsid w:val="00EE60CE"/>
    <w:rsid w:val="00FE34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8CDF2E19BF462189796AB0A89A60D7">
    <w:name w:val="B88CDF2E19BF462189796AB0A89A60D7"/>
    <w:rsid w:val="00344F06"/>
  </w:style>
  <w:style w:type="paragraph" w:customStyle="1" w:styleId="35238686798F4AAFB52E83B2B4DB5F86">
    <w:name w:val="35238686798F4AAFB52E83B2B4DB5F86"/>
    <w:rsid w:val="00016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2021-09-22T00:00:00</PublishDate>
  <Abstract>Thema: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C3025-735B-4C40-B669-6C6A2789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Komm Tech Praktikum Protokoll Vorlage.dotx</Template>
  <TotalTime>0</TotalTime>
  <Pages>1</Pages>
  <Words>1018</Words>
  <Characters>6415</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Kommunikationstechnik</vt:lpstr>
    </vt:vector>
  </TitlesOfParts>
  <Company/>
  <LinksUpToDate>false</LinksUpToDate>
  <CharactersWithSpaces>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Kommunikationstechnik</dc:title>
  <dc:subject>. Praktikum</dc:subject>
  <dc:creator>Maximilian Zehnle</dc:creator>
  <cp:lastModifiedBy>Florian Stocker</cp:lastModifiedBy>
  <cp:revision>4</cp:revision>
  <cp:lastPrinted>2022-12-14T11:13:00Z</cp:lastPrinted>
  <dcterms:created xsi:type="dcterms:W3CDTF">2022-12-14T11:13:00Z</dcterms:created>
  <dcterms:modified xsi:type="dcterms:W3CDTF">2022-12-14T11:21:00Z</dcterms:modified>
</cp:coreProperties>
</file>