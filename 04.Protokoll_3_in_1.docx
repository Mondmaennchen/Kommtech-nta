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16468635" w:displacedByCustomXml="next"/>
    <w:bookmarkEnd w:id="0" w:displacedByCustomXml="next"/>
    <w:sdt>
      <w:sdtPr>
        <w:id w:val="107762747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14:paraId="67754FC0" w14:textId="6F950831" w:rsidR="00425E6A" w:rsidRDefault="00425E6A"/>
        <w:tbl>
          <w:tblPr>
            <w:tblStyle w:val="HelleListe-Akzent1"/>
            <w:tblpPr w:leftFromText="187" w:rightFromText="187" w:vertAnchor="page" w:horzAnchor="margin" w:tblpXSpec="center" w:tblpY="5001"/>
            <w:tblW w:w="3095" w:type="pct"/>
            <w:tblBorders>
              <w:insideH w:val="single" w:sz="6" w:space="0" w:color="4F81BD" w:themeColor="accent1"/>
              <w:insideV w:val="single" w:sz="6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6466"/>
          </w:tblGrid>
          <w:tr w:rsidR="00681E04" w14:paraId="39CBC4AF" w14:textId="77777777" w:rsidTr="00681E0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643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</w:tcPr>
              <w:p w14:paraId="43E4C0F8" w14:textId="77777777" w:rsidR="00681E04" w:rsidRDefault="00E27911" w:rsidP="00681E04">
                <w:pPr>
                  <w:pStyle w:val="KeinLeerraum"/>
                  <w:jc w:val="center"/>
                  <w:rPr>
                    <w:rFonts w:asciiTheme="majorHAnsi" w:eastAsiaTheme="majorEastAsia" w:hAnsiTheme="majorHAnsi" w:cstheme="majorBidi"/>
                    <w:b w:val="0"/>
                    <w:bCs w:val="0"/>
                    <w:color w:val="365F91" w:themeColor="accent1" w:themeShade="BF"/>
                    <w:sz w:val="48"/>
                    <w:szCs w:val="48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color w:val="000000" w:themeColor="text1"/>
                      <w:sz w:val="48"/>
                      <w:szCs w:val="48"/>
                    </w:rPr>
                    <w:alias w:val="Titel"/>
                    <w:id w:val="703864190"/>
                    <w:placeholder>
                      <w:docPart w:val="B88CDF2E19BF462189796AB0A89A60D7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681E04" w:rsidRPr="00E63698">
                      <w:rPr>
                        <w:rFonts w:asciiTheme="majorHAnsi" w:eastAsiaTheme="majorEastAsia" w:hAnsiTheme="majorHAnsi" w:cstheme="majorBidi"/>
                        <w:b w:val="0"/>
                        <w:bCs w:val="0"/>
                        <w:color w:val="000000" w:themeColor="text1"/>
                        <w:sz w:val="48"/>
                        <w:szCs w:val="48"/>
                      </w:rPr>
                      <w:t>Kommunikationstechnik</w:t>
                    </w:r>
                  </w:sdtContent>
                </w:sdt>
              </w:p>
            </w:tc>
          </w:tr>
          <w:tr w:rsidR="00681E04" w14:paraId="4F89F96F" w14:textId="77777777" w:rsidTr="00681E0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91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vAlign w:val="center"/>
              </w:tcPr>
              <w:p w14:paraId="59453834" w14:textId="7A9F5721" w:rsidR="00681E04" w:rsidRPr="00624B7F" w:rsidRDefault="00F31504" w:rsidP="00681E04">
                <w:pPr>
                  <w:pStyle w:val="KeinLeerraum"/>
                  <w:jc w:val="center"/>
                  <w:rPr>
                    <w:color w:val="484329" w:themeColor="background2" w:themeShade="3F"/>
                    <w:sz w:val="32"/>
                    <w:szCs w:val="28"/>
                  </w:rPr>
                </w:pPr>
                <w:r>
                  <w:rPr>
                    <w:color w:val="484329" w:themeColor="background2" w:themeShade="3F"/>
                    <w:sz w:val="32"/>
                    <w:szCs w:val="28"/>
                  </w:rPr>
                  <w:t>4. Praktikum</w:t>
                </w:r>
              </w:p>
            </w:tc>
          </w:tr>
          <w:tr w:rsidR="00681E04" w:rsidRPr="00A372A8" w14:paraId="6B2CD782" w14:textId="77777777" w:rsidTr="00681E04">
            <w:trPr>
              <w:trHeight w:val="526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vAlign w:val="center"/>
              </w:tcPr>
              <w:p w14:paraId="7B32E94B" w14:textId="478C75AD" w:rsidR="00681E04" w:rsidRPr="00EE1806" w:rsidRDefault="00681E04" w:rsidP="00681E04">
                <w:pPr>
                  <w:pStyle w:val="KeinLeerraum"/>
                  <w:jc w:val="center"/>
                  <w:rPr>
                    <w:sz w:val="32"/>
                    <w:szCs w:val="32"/>
                  </w:rPr>
                </w:pPr>
                <w:r w:rsidRPr="00A372A8">
                  <w:rPr>
                    <w:sz w:val="32"/>
                  </w:rPr>
                  <w:t>Thema:</w:t>
                </w:r>
                <w:r w:rsidRPr="00A372A8">
                  <w:t xml:space="preserve"> </w:t>
                </w:r>
                <w:r w:rsidR="00EE1806">
                  <w:t xml:space="preserve"> </w:t>
                </w:r>
                <w:r w:rsidR="00F31504" w:rsidRPr="00F31504">
                  <w:rPr>
                    <w:sz w:val="32"/>
                    <w:szCs w:val="32"/>
                  </w:rPr>
                  <w:t>3 in 1</w:t>
                </w:r>
              </w:p>
            </w:tc>
          </w:tr>
          <w:tr w:rsidR="00681E04" w14:paraId="6DE8BC13" w14:textId="77777777" w:rsidTr="00681E0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25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vAlign w:val="center"/>
              </w:tcPr>
              <w:p w14:paraId="32547A68" w14:textId="7D25C714" w:rsidR="00681E04" w:rsidRPr="00624B7F" w:rsidRDefault="00267769" w:rsidP="00681E04">
                <w:pPr>
                  <w:pStyle w:val="KeinLeerraum"/>
                  <w:jc w:val="center"/>
                  <w:rPr>
                    <w:bCs w:val="0"/>
                    <w:sz w:val="28"/>
                  </w:rPr>
                </w:pPr>
                <w:r>
                  <w:rPr>
                    <w:bCs w:val="0"/>
                    <w:sz w:val="28"/>
                  </w:rPr>
                  <w:t>Florian Stocker</w:t>
                </w:r>
              </w:p>
            </w:tc>
          </w:tr>
          <w:tr w:rsidR="00681E04" w14:paraId="28CD59CE" w14:textId="77777777" w:rsidTr="00681E04">
            <w:trPr>
              <w:trHeight w:val="498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vAlign w:val="center"/>
              </w:tcPr>
              <w:p w14:paraId="14840C02" w14:textId="12067763" w:rsidR="00733A74" w:rsidRPr="00D75506" w:rsidRDefault="00267769" w:rsidP="00681E04">
                <w:pPr>
                  <w:pStyle w:val="KeinLeerraum"/>
                  <w:jc w:val="center"/>
                  <w:rPr>
                    <w:bCs w:val="0"/>
                    <w:sz w:val="24"/>
                  </w:rPr>
                </w:pPr>
                <w:r>
                  <w:rPr>
                    <w:sz w:val="24"/>
                  </w:rPr>
                  <w:t>14.09.22/KW</w:t>
                </w:r>
                <w:r w:rsidR="00F31504">
                  <w:rPr>
                    <w:sz w:val="24"/>
                  </w:rPr>
                  <w:t>41</w:t>
                </w:r>
              </w:p>
            </w:tc>
          </w:tr>
          <w:tr w:rsidR="00681E04" w14:paraId="02231934" w14:textId="77777777" w:rsidTr="00681E0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03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  <w:vAlign w:val="center"/>
              </w:tcPr>
              <w:p w14:paraId="68FB0CB3" w14:textId="77777777" w:rsidR="00681E04" w:rsidRPr="00E63698" w:rsidRDefault="00681E04" w:rsidP="00681E04">
                <w:pPr>
                  <w:pStyle w:val="Fuzeile"/>
                  <w:jc w:val="center"/>
                  <w:rPr>
                    <w:sz w:val="24"/>
                  </w:rPr>
                </w:pPr>
                <w:r>
                  <w:rPr>
                    <w:sz w:val="24"/>
                  </w:rPr>
                  <w:t>Lehrer: Herrn Maulhardt</w:t>
                </w:r>
              </w:p>
            </w:tc>
          </w:tr>
          <w:tr w:rsidR="00681E04" w14:paraId="3C7A9559" w14:textId="77777777" w:rsidTr="00681E04">
            <w:trPr>
              <w:trHeight w:val="507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vAlign w:val="center"/>
              </w:tcPr>
              <w:p w14:paraId="178AA221" w14:textId="77777777" w:rsidR="00681E04" w:rsidRPr="00E63698" w:rsidRDefault="00681E04" w:rsidP="00681E04">
                <w:pPr>
                  <w:pStyle w:val="Fuzeile"/>
                  <w:jc w:val="center"/>
                  <w:rPr>
                    <w:sz w:val="24"/>
                  </w:rPr>
                </w:pPr>
                <w:r>
                  <w:rPr>
                    <w:sz w:val="24"/>
                  </w:rPr>
                  <w:t xml:space="preserve">E-Mail: </w:t>
                </w:r>
                <w:hyperlink r:id="rId9" w:history="1">
                  <w:r w:rsidRPr="00386797">
                    <w:rPr>
                      <w:rStyle w:val="Hyperlink"/>
                      <w:sz w:val="24"/>
                    </w:rPr>
                    <w:t>maulhardt@nta-isny.de</w:t>
                  </w:r>
                </w:hyperlink>
              </w:p>
            </w:tc>
          </w:tr>
          <w:tr w:rsidR="00681E04" w14:paraId="7AA9BCAD" w14:textId="77777777" w:rsidTr="00681E0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07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  <w:vAlign w:val="center"/>
              </w:tcPr>
              <w:p w14:paraId="45C03B24" w14:textId="77777777" w:rsidR="00681E04" w:rsidRDefault="00681E04" w:rsidP="00681E04">
                <w:pPr>
                  <w:pStyle w:val="Fuzeile"/>
                  <w:jc w:val="center"/>
                  <w:rPr>
                    <w:sz w:val="24"/>
                  </w:rPr>
                </w:pPr>
                <w:r>
                  <w:rPr>
                    <w:sz w:val="24"/>
                  </w:rPr>
                  <w:t xml:space="preserve">NTA </w:t>
                </w:r>
                <w:proofErr w:type="spellStart"/>
                <w:r>
                  <w:rPr>
                    <w:sz w:val="24"/>
                  </w:rPr>
                  <w:t>Isny</w:t>
                </w:r>
                <w:proofErr w:type="spellEnd"/>
              </w:p>
            </w:tc>
          </w:tr>
        </w:tbl>
        <w:p w14:paraId="60E3C76C" w14:textId="77777777" w:rsidR="00523303" w:rsidRDefault="00425E6A">
          <w:pPr>
            <w:rPr>
              <w:sz w:val="24"/>
            </w:rPr>
          </w:pPr>
          <w:r>
            <w:rPr>
              <w:sz w:val="24"/>
            </w:rPr>
            <w:br w:type="page"/>
          </w:r>
        </w:p>
        <w:p w14:paraId="482A97E4" w14:textId="62D77E3F" w:rsidR="00523303" w:rsidRDefault="00523303">
          <w:pPr>
            <w:rPr>
              <w:sz w:val="24"/>
            </w:rPr>
          </w:pPr>
          <w:r>
            <w:rPr>
              <w:sz w:val="24"/>
            </w:rPr>
            <w:lastRenderedPageBreak/>
            <w:t>Zusammenfassung der Aufgabe:</w:t>
          </w:r>
        </w:p>
        <w:p w14:paraId="00131513" w14:textId="771C39BD" w:rsidR="00F31504" w:rsidRDefault="00F31504">
          <w:pPr>
            <w:rPr>
              <w:sz w:val="24"/>
            </w:rPr>
          </w:pPr>
        </w:p>
        <w:p w14:paraId="10DFFE93" w14:textId="76297105" w:rsidR="00F31504" w:rsidRDefault="00F31504">
          <w:pPr>
            <w:rPr>
              <w:sz w:val="24"/>
            </w:rPr>
          </w:pPr>
          <w:r>
            <w:rPr>
              <w:sz w:val="24"/>
            </w:rPr>
            <w:t>HTML-Dokument mit allen Inhalten der 3 Handouts</w:t>
          </w:r>
        </w:p>
        <w:p w14:paraId="4F54C906" w14:textId="2F7124F1" w:rsidR="00F31504" w:rsidRDefault="00F31504">
          <w:pPr>
            <w:rPr>
              <w:sz w:val="24"/>
            </w:rPr>
          </w:pPr>
          <w:r w:rsidRPr="00F31504">
            <w:rPr>
              <w:sz w:val="24"/>
            </w:rPr>
            <w:sym w:font="Wingdings" w:char="F0E0"/>
          </w:r>
          <w:r>
            <w:rPr>
              <w:sz w:val="24"/>
            </w:rPr>
            <w:t>Template</w:t>
          </w:r>
        </w:p>
        <w:p w14:paraId="22A2F656" w14:textId="52D694F4" w:rsidR="00F31504" w:rsidRDefault="00F31504">
          <w:pPr>
            <w:rPr>
              <w:sz w:val="24"/>
            </w:rPr>
          </w:pPr>
          <w:r w:rsidRPr="00F31504">
            <w:rPr>
              <w:sz w:val="24"/>
            </w:rPr>
            <w:sym w:font="Wingdings" w:char="F0E0"/>
          </w:r>
          <w:r>
            <w:rPr>
              <w:sz w:val="24"/>
            </w:rPr>
            <w:t>Schriftattribute &amp; Schriftgrößen</w:t>
          </w:r>
        </w:p>
        <w:p w14:paraId="0D1D347A" w14:textId="6932FE4E" w:rsidR="00F31504" w:rsidRDefault="00F31504">
          <w:pPr>
            <w:rPr>
              <w:sz w:val="24"/>
            </w:rPr>
          </w:pPr>
          <w:r w:rsidRPr="00F31504">
            <w:rPr>
              <w:sz w:val="24"/>
            </w:rPr>
            <w:sym w:font="Wingdings" w:char="F0E0"/>
          </w:r>
          <w:r>
            <w:rPr>
              <w:sz w:val="24"/>
            </w:rPr>
            <w:t>Farben im Hex System</w:t>
          </w:r>
        </w:p>
        <w:p w14:paraId="6452E0BB" w14:textId="5A846370" w:rsidR="00F31504" w:rsidRDefault="00F31504">
          <w:pPr>
            <w:rPr>
              <w:sz w:val="24"/>
            </w:rPr>
          </w:pPr>
        </w:p>
        <w:p w14:paraId="23E7A30B" w14:textId="77777777" w:rsidR="00F31504" w:rsidRDefault="00F31504">
          <w:pPr>
            <w:rPr>
              <w:sz w:val="24"/>
            </w:rPr>
          </w:pPr>
        </w:p>
        <w:p w14:paraId="1F51B993" w14:textId="1D490490" w:rsidR="00523303" w:rsidRDefault="00523303">
          <w:pPr>
            <w:rPr>
              <w:sz w:val="24"/>
            </w:rPr>
          </w:pPr>
        </w:p>
        <w:p w14:paraId="1540B8B8" w14:textId="77777777" w:rsidR="00523303" w:rsidRDefault="00523303">
          <w:pPr>
            <w:rPr>
              <w:sz w:val="24"/>
            </w:rPr>
          </w:pPr>
        </w:p>
        <w:p w14:paraId="3CC691E0" w14:textId="77777777" w:rsidR="00523303" w:rsidRDefault="00523303">
          <w:pPr>
            <w:rPr>
              <w:sz w:val="24"/>
            </w:rPr>
          </w:pPr>
        </w:p>
        <w:p w14:paraId="5EB1C8AF" w14:textId="77777777" w:rsidR="00523303" w:rsidRDefault="00523303">
          <w:pPr>
            <w:rPr>
              <w:sz w:val="24"/>
            </w:rPr>
          </w:pPr>
        </w:p>
        <w:p w14:paraId="1C3E2B0E" w14:textId="77777777" w:rsidR="00523303" w:rsidRDefault="00523303">
          <w:pPr>
            <w:rPr>
              <w:sz w:val="24"/>
            </w:rPr>
          </w:pPr>
        </w:p>
        <w:p w14:paraId="4B75ACAC" w14:textId="77777777" w:rsidR="00523303" w:rsidRDefault="00523303">
          <w:pPr>
            <w:rPr>
              <w:sz w:val="24"/>
            </w:rPr>
          </w:pPr>
        </w:p>
        <w:p w14:paraId="2610BB89" w14:textId="77777777" w:rsidR="00523303" w:rsidRDefault="00523303">
          <w:pPr>
            <w:rPr>
              <w:sz w:val="24"/>
            </w:rPr>
          </w:pPr>
        </w:p>
        <w:p w14:paraId="29446BBB" w14:textId="77777777" w:rsidR="00523303" w:rsidRDefault="00523303">
          <w:pPr>
            <w:rPr>
              <w:sz w:val="24"/>
            </w:rPr>
          </w:pPr>
        </w:p>
        <w:p w14:paraId="45312D81" w14:textId="77777777" w:rsidR="00523303" w:rsidRDefault="00523303">
          <w:pPr>
            <w:rPr>
              <w:sz w:val="24"/>
            </w:rPr>
          </w:pPr>
        </w:p>
        <w:p w14:paraId="705123C5" w14:textId="77777777" w:rsidR="00523303" w:rsidRDefault="00523303">
          <w:pPr>
            <w:rPr>
              <w:sz w:val="24"/>
            </w:rPr>
          </w:pPr>
        </w:p>
        <w:p w14:paraId="794E4CB2" w14:textId="77777777" w:rsidR="00523303" w:rsidRDefault="00523303">
          <w:pPr>
            <w:rPr>
              <w:sz w:val="24"/>
            </w:rPr>
          </w:pPr>
        </w:p>
        <w:p w14:paraId="1A1A5C67" w14:textId="77777777" w:rsidR="00523303" w:rsidRDefault="00523303">
          <w:pPr>
            <w:rPr>
              <w:sz w:val="24"/>
            </w:rPr>
          </w:pPr>
        </w:p>
        <w:p w14:paraId="3A98D2C9" w14:textId="77777777" w:rsidR="00523303" w:rsidRDefault="00523303">
          <w:pPr>
            <w:rPr>
              <w:sz w:val="24"/>
            </w:rPr>
          </w:pPr>
        </w:p>
        <w:p w14:paraId="5D47B5FD" w14:textId="77777777" w:rsidR="00523303" w:rsidRDefault="00523303">
          <w:pPr>
            <w:rPr>
              <w:sz w:val="24"/>
            </w:rPr>
          </w:pPr>
        </w:p>
        <w:p w14:paraId="3F971E9E" w14:textId="77777777" w:rsidR="00523303" w:rsidRDefault="00523303">
          <w:pPr>
            <w:rPr>
              <w:sz w:val="24"/>
            </w:rPr>
          </w:pPr>
        </w:p>
        <w:p w14:paraId="4639D76D" w14:textId="77777777" w:rsidR="00523303" w:rsidRDefault="00523303">
          <w:pPr>
            <w:rPr>
              <w:sz w:val="24"/>
            </w:rPr>
          </w:pPr>
        </w:p>
        <w:p w14:paraId="0738BA7F" w14:textId="77777777" w:rsidR="00523303" w:rsidRDefault="00523303">
          <w:pPr>
            <w:rPr>
              <w:sz w:val="24"/>
            </w:rPr>
          </w:pPr>
        </w:p>
        <w:p w14:paraId="7E63308A" w14:textId="77777777" w:rsidR="00523303" w:rsidRDefault="00523303">
          <w:pPr>
            <w:rPr>
              <w:sz w:val="24"/>
            </w:rPr>
          </w:pPr>
        </w:p>
        <w:p w14:paraId="3C9A39A4" w14:textId="77777777" w:rsidR="00523303" w:rsidRDefault="00523303">
          <w:pPr>
            <w:rPr>
              <w:sz w:val="24"/>
            </w:rPr>
          </w:pPr>
        </w:p>
        <w:p w14:paraId="7F09494A" w14:textId="77777777" w:rsidR="00523303" w:rsidRDefault="00523303">
          <w:pPr>
            <w:rPr>
              <w:sz w:val="24"/>
            </w:rPr>
          </w:pPr>
        </w:p>
        <w:p w14:paraId="145BC155" w14:textId="77777777" w:rsidR="00523303" w:rsidRDefault="00523303">
          <w:pPr>
            <w:rPr>
              <w:sz w:val="24"/>
            </w:rPr>
          </w:pPr>
        </w:p>
        <w:p w14:paraId="763722EC" w14:textId="77777777" w:rsidR="00523303" w:rsidRDefault="00523303">
          <w:pPr>
            <w:rPr>
              <w:sz w:val="24"/>
            </w:rPr>
          </w:pPr>
        </w:p>
        <w:p w14:paraId="09AFC97F" w14:textId="77777777" w:rsidR="00523303" w:rsidRDefault="00523303">
          <w:pPr>
            <w:rPr>
              <w:sz w:val="24"/>
            </w:rPr>
          </w:pPr>
        </w:p>
        <w:p w14:paraId="06442849" w14:textId="77777777" w:rsidR="00523303" w:rsidRDefault="00523303">
          <w:pPr>
            <w:rPr>
              <w:sz w:val="24"/>
            </w:rPr>
          </w:pPr>
        </w:p>
        <w:p w14:paraId="0C03706C" w14:textId="77777777" w:rsidR="00523303" w:rsidRDefault="00523303">
          <w:pPr>
            <w:rPr>
              <w:sz w:val="24"/>
            </w:rPr>
          </w:pPr>
        </w:p>
        <w:p w14:paraId="4672A357" w14:textId="77777777" w:rsidR="00523303" w:rsidRDefault="00523303">
          <w:pPr>
            <w:rPr>
              <w:sz w:val="24"/>
            </w:rPr>
          </w:pPr>
        </w:p>
        <w:p w14:paraId="5C2E4676" w14:textId="77777777" w:rsidR="00523303" w:rsidRDefault="00523303">
          <w:pPr>
            <w:rPr>
              <w:sz w:val="24"/>
            </w:rPr>
          </w:pPr>
        </w:p>
        <w:p w14:paraId="446EED06" w14:textId="77777777" w:rsidR="00523303" w:rsidRDefault="00523303">
          <w:pPr>
            <w:rPr>
              <w:sz w:val="24"/>
            </w:rPr>
          </w:pPr>
        </w:p>
        <w:p w14:paraId="6EFECB12" w14:textId="77777777" w:rsidR="00523303" w:rsidRDefault="00523303">
          <w:pPr>
            <w:rPr>
              <w:sz w:val="24"/>
            </w:rPr>
          </w:pPr>
        </w:p>
        <w:p w14:paraId="76B78B7F" w14:textId="77777777" w:rsidR="00523303" w:rsidRDefault="00523303">
          <w:pPr>
            <w:rPr>
              <w:sz w:val="24"/>
            </w:rPr>
          </w:pPr>
        </w:p>
        <w:p w14:paraId="2473FD3F" w14:textId="77777777" w:rsidR="00523303" w:rsidRDefault="00523303">
          <w:pPr>
            <w:rPr>
              <w:sz w:val="24"/>
            </w:rPr>
          </w:pPr>
        </w:p>
        <w:p w14:paraId="4385CA59" w14:textId="77777777" w:rsidR="00523303" w:rsidRDefault="00523303">
          <w:pPr>
            <w:rPr>
              <w:sz w:val="24"/>
            </w:rPr>
          </w:pPr>
        </w:p>
        <w:p w14:paraId="570CB1D8" w14:textId="77777777" w:rsidR="00523303" w:rsidRDefault="00523303">
          <w:pPr>
            <w:rPr>
              <w:sz w:val="24"/>
            </w:rPr>
          </w:pPr>
        </w:p>
        <w:p w14:paraId="7A42D94C" w14:textId="77777777" w:rsidR="00523303" w:rsidRDefault="00523303">
          <w:pPr>
            <w:rPr>
              <w:sz w:val="24"/>
            </w:rPr>
          </w:pPr>
        </w:p>
        <w:p w14:paraId="4DAB4081" w14:textId="77777777" w:rsidR="00523303" w:rsidRDefault="00523303">
          <w:pPr>
            <w:rPr>
              <w:sz w:val="24"/>
            </w:rPr>
          </w:pPr>
        </w:p>
        <w:p w14:paraId="66AC7DB3" w14:textId="77777777" w:rsidR="00523303" w:rsidRDefault="00523303">
          <w:pPr>
            <w:rPr>
              <w:sz w:val="24"/>
            </w:rPr>
          </w:pPr>
        </w:p>
        <w:p w14:paraId="15F62A64" w14:textId="77777777" w:rsidR="00523303" w:rsidRDefault="00523303">
          <w:pPr>
            <w:rPr>
              <w:sz w:val="24"/>
            </w:rPr>
          </w:pPr>
        </w:p>
        <w:p w14:paraId="62E78437" w14:textId="77777777" w:rsidR="00523303" w:rsidRDefault="00523303">
          <w:pPr>
            <w:rPr>
              <w:sz w:val="24"/>
            </w:rPr>
          </w:pPr>
        </w:p>
        <w:p w14:paraId="24B95A9C" w14:textId="77777777" w:rsidR="00523303" w:rsidRDefault="00523303">
          <w:pPr>
            <w:rPr>
              <w:sz w:val="24"/>
            </w:rPr>
          </w:pPr>
        </w:p>
        <w:p w14:paraId="257E4D36" w14:textId="77777777" w:rsidR="00523303" w:rsidRDefault="00523303">
          <w:pPr>
            <w:rPr>
              <w:sz w:val="24"/>
            </w:rPr>
          </w:pPr>
        </w:p>
        <w:p w14:paraId="2C5300E8" w14:textId="77777777" w:rsidR="00523303" w:rsidRDefault="00523303">
          <w:pPr>
            <w:rPr>
              <w:sz w:val="24"/>
            </w:rPr>
          </w:pPr>
        </w:p>
        <w:p w14:paraId="1E1CFE0B" w14:textId="77777777" w:rsidR="00523303" w:rsidRDefault="00523303">
          <w:pPr>
            <w:rPr>
              <w:sz w:val="24"/>
            </w:rPr>
          </w:pPr>
        </w:p>
        <w:p w14:paraId="21A3564D" w14:textId="77777777" w:rsidR="00523303" w:rsidRDefault="00523303">
          <w:pPr>
            <w:rPr>
              <w:sz w:val="24"/>
            </w:rPr>
          </w:pPr>
        </w:p>
        <w:p w14:paraId="367A33A8" w14:textId="77777777" w:rsidR="00523303" w:rsidRDefault="00523303">
          <w:pPr>
            <w:rPr>
              <w:sz w:val="24"/>
            </w:rPr>
          </w:pPr>
        </w:p>
        <w:p w14:paraId="25A9CAA3" w14:textId="77777777" w:rsidR="00523303" w:rsidRDefault="00523303">
          <w:pPr>
            <w:rPr>
              <w:sz w:val="24"/>
            </w:rPr>
          </w:pPr>
        </w:p>
        <w:p w14:paraId="1F14781C" w14:textId="77777777" w:rsidR="00523303" w:rsidRDefault="00523303">
          <w:pPr>
            <w:rPr>
              <w:sz w:val="24"/>
            </w:rPr>
          </w:pPr>
        </w:p>
        <w:p w14:paraId="00DC795B" w14:textId="77777777" w:rsidR="00523303" w:rsidRDefault="00523303">
          <w:pPr>
            <w:rPr>
              <w:sz w:val="24"/>
            </w:rPr>
          </w:pPr>
        </w:p>
        <w:p w14:paraId="1642944F" w14:textId="77777777" w:rsidR="00523303" w:rsidRDefault="00523303">
          <w:pPr>
            <w:rPr>
              <w:sz w:val="24"/>
            </w:rPr>
          </w:pPr>
        </w:p>
        <w:p w14:paraId="2427FFEA" w14:textId="77777777" w:rsidR="00523303" w:rsidRDefault="00523303">
          <w:pPr>
            <w:rPr>
              <w:sz w:val="24"/>
            </w:rPr>
          </w:pPr>
        </w:p>
        <w:p w14:paraId="424AF2F8" w14:textId="77777777" w:rsidR="00523303" w:rsidRDefault="00523303">
          <w:pPr>
            <w:rPr>
              <w:sz w:val="24"/>
            </w:rPr>
          </w:pPr>
        </w:p>
        <w:p w14:paraId="1144688F" w14:textId="2D918292" w:rsidR="00425E6A" w:rsidRDefault="00E27911">
          <w:pPr>
            <w:rPr>
              <w:sz w:val="24"/>
            </w:rPr>
          </w:pPr>
        </w:p>
      </w:sdtContent>
    </w:sdt>
    <w:sdt>
      <w:sdtPr>
        <w:rPr>
          <w:rFonts w:ascii="Arial" w:eastAsiaTheme="minorHAnsi" w:hAnsi="Arial" w:cstheme="minorBidi"/>
          <w:b w:val="0"/>
          <w:bCs w:val="0"/>
          <w:color w:val="auto"/>
          <w:sz w:val="20"/>
          <w:szCs w:val="22"/>
        </w:rPr>
        <w:id w:val="11029101"/>
        <w:docPartObj>
          <w:docPartGallery w:val="Table of Contents"/>
          <w:docPartUnique/>
        </w:docPartObj>
      </w:sdtPr>
      <w:sdtEndPr/>
      <w:sdtContent>
        <w:p w14:paraId="086BF2A5" w14:textId="23F18487" w:rsidR="00516B8C" w:rsidRPr="00523303" w:rsidRDefault="00516B8C">
          <w:pPr>
            <w:pStyle w:val="Inhaltsverzeichnisberschrift"/>
            <w:rPr>
              <w:rFonts w:ascii="Arial" w:eastAsiaTheme="minorHAnsi" w:hAnsi="Arial" w:cstheme="minorBidi"/>
              <w:b w:val="0"/>
              <w:bCs w:val="0"/>
              <w:color w:val="auto"/>
              <w:sz w:val="20"/>
              <w:szCs w:val="22"/>
            </w:rPr>
          </w:pPr>
          <w:r w:rsidRPr="00895E57">
            <w:rPr>
              <w:sz w:val="24"/>
              <w:szCs w:val="24"/>
            </w:rPr>
            <w:t>Inhaltsverzeichnis</w:t>
          </w:r>
        </w:p>
        <w:p w14:paraId="58768F56" w14:textId="046F6BD5" w:rsidR="00EE22B5" w:rsidRDefault="00C92B9D">
          <w:pPr>
            <w:pStyle w:val="Verzeichnis1"/>
            <w:tabs>
              <w:tab w:val="left" w:pos="40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r>
            <w:fldChar w:fldCharType="begin"/>
          </w:r>
          <w:r w:rsidR="00516B8C">
            <w:instrText xml:space="preserve"> TOC \o "1-3" \h \z \u </w:instrText>
          </w:r>
          <w:r>
            <w:fldChar w:fldCharType="separate"/>
          </w:r>
          <w:hyperlink w:anchor="_Toc116468462" w:history="1">
            <w:r w:rsidR="00EE22B5" w:rsidRPr="007F0F51">
              <w:rPr>
                <w:rStyle w:val="Hyperlink"/>
                <w:noProof/>
              </w:rPr>
              <w:t>1.</w:t>
            </w:r>
            <w:r w:rsidR="00EE22B5">
              <w:rPr>
                <w:rFonts w:asciiTheme="minorHAnsi" w:eastAsiaTheme="minorEastAsia" w:hAnsiTheme="minorHAnsi"/>
                <w:noProof/>
                <w:sz w:val="22"/>
                <w:lang w:eastAsia="de-DE"/>
              </w:rPr>
              <w:tab/>
            </w:r>
            <w:r w:rsidR="00EE22B5" w:rsidRPr="007F0F51">
              <w:rPr>
                <w:rStyle w:val="Hyperlink"/>
                <w:noProof/>
              </w:rPr>
              <w:t>Aufgabe</w:t>
            </w:r>
            <w:r w:rsidR="00EE22B5">
              <w:rPr>
                <w:noProof/>
                <w:webHidden/>
              </w:rPr>
              <w:tab/>
            </w:r>
            <w:r w:rsidR="00EE22B5">
              <w:rPr>
                <w:noProof/>
                <w:webHidden/>
              </w:rPr>
              <w:fldChar w:fldCharType="begin"/>
            </w:r>
            <w:r w:rsidR="00EE22B5">
              <w:rPr>
                <w:noProof/>
                <w:webHidden/>
              </w:rPr>
              <w:instrText xml:space="preserve"> PAGEREF _Toc116468462 \h </w:instrText>
            </w:r>
            <w:r w:rsidR="00EE22B5">
              <w:rPr>
                <w:noProof/>
                <w:webHidden/>
              </w:rPr>
            </w:r>
            <w:r w:rsidR="00EE22B5">
              <w:rPr>
                <w:noProof/>
                <w:webHidden/>
              </w:rPr>
              <w:fldChar w:fldCharType="separate"/>
            </w:r>
            <w:r w:rsidR="00EE22B5">
              <w:rPr>
                <w:noProof/>
                <w:webHidden/>
              </w:rPr>
              <w:t>3</w:t>
            </w:r>
            <w:r w:rsidR="00EE22B5">
              <w:rPr>
                <w:noProof/>
                <w:webHidden/>
              </w:rPr>
              <w:fldChar w:fldCharType="end"/>
            </w:r>
          </w:hyperlink>
        </w:p>
        <w:p w14:paraId="5765C057" w14:textId="6B8DA5E0" w:rsidR="00EE22B5" w:rsidRDefault="00EE22B5">
          <w:pPr>
            <w:pStyle w:val="Verzeichnis1"/>
            <w:tabs>
              <w:tab w:val="left" w:pos="40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116468463" w:history="1">
            <w:r w:rsidRPr="007F0F51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de-DE"/>
              </w:rPr>
              <w:tab/>
            </w:r>
            <w:r w:rsidRPr="007F0F51">
              <w:rPr>
                <w:rStyle w:val="Hyperlink"/>
                <w:noProof/>
              </w:rPr>
              <w:t>Definitionen: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_Toc116468463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0B6B3" w14:textId="060E764B" w:rsidR="00EE22B5" w:rsidRDefault="00EE22B5">
          <w:pPr>
            <w:pStyle w:val="Verzeichnis1"/>
            <w:tabs>
              <w:tab w:val="left" w:pos="40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116468464" w:history="1">
            <w:r w:rsidRPr="007F0F51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de-DE"/>
              </w:rPr>
              <w:tab/>
            </w:r>
            <w:r w:rsidRPr="007F0F51">
              <w:rPr>
                <w:rStyle w:val="Hyperlink"/>
                <w:noProof/>
              </w:rPr>
              <w:t>Quellenangabe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_Toc116468464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B0BE4" w14:textId="4BBDDCD9" w:rsidR="00516B8C" w:rsidRDefault="00C92B9D">
          <w:r>
            <w:fldChar w:fldCharType="end"/>
          </w:r>
        </w:p>
      </w:sdtContent>
    </w:sdt>
    <w:p w14:paraId="2527C485" w14:textId="1AE69D54" w:rsidR="00DD6458" w:rsidRDefault="00EA56AE" w:rsidP="00321263">
      <w:r>
        <w:br w:type="page"/>
      </w:r>
    </w:p>
    <w:p w14:paraId="34A05B4F" w14:textId="55B50451" w:rsidR="00894BEC" w:rsidRPr="00267769" w:rsidRDefault="00894BEC" w:rsidP="00EE1806">
      <w:pPr>
        <w:pStyle w:val="berschrift1"/>
      </w:pPr>
    </w:p>
    <w:p w14:paraId="2026A55F" w14:textId="47AC4653" w:rsidR="002E48FE" w:rsidRDefault="00EE1806" w:rsidP="00321263">
      <w:pPr>
        <w:pStyle w:val="berschrift1"/>
        <w:numPr>
          <w:ilvl w:val="0"/>
          <w:numId w:val="15"/>
        </w:numPr>
      </w:pPr>
      <w:r>
        <w:t xml:space="preserve"> </w:t>
      </w:r>
      <w:r w:rsidR="00EE22B5">
        <w:t xml:space="preserve">Tabelle bestehend aus dem </w:t>
      </w:r>
      <w:r w:rsidR="00EE22B5">
        <w:rPr>
          <w:noProof/>
        </w:rPr>
        <w:t>C</w:t>
      </w:r>
      <w:r w:rsidR="00EE22B5">
        <w:t>ontent der letzten 3 Wochen</w:t>
      </w:r>
    </w:p>
    <w:p w14:paraId="00659E5E" w14:textId="3355FF7F" w:rsidR="00EE22B5" w:rsidRDefault="00EE22B5" w:rsidP="00EE22B5"/>
    <w:p w14:paraId="19812F1E" w14:textId="2852858C" w:rsidR="00EE22B5" w:rsidRDefault="00EE22B5" w:rsidP="00EE22B5">
      <w:r w:rsidRPr="00767F27">
        <w:rPr>
          <w:noProof/>
        </w:rPr>
        <w:drawing>
          <wp:inline distT="0" distB="0" distL="0" distR="0" wp14:anchorId="769E9ADD" wp14:editId="3DA805B3">
            <wp:extent cx="3795089" cy="1821338"/>
            <wp:effectExtent l="0" t="0" r="0" b="762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DF"/>
      </w:r>
      <w:r>
        <w:t xml:space="preserve"> Kurzer Grundlegender HTML Code</w:t>
      </w:r>
      <w:r w:rsidRPr="00767F27">
        <w:rPr>
          <w:noProof/>
        </w:rPr>
        <w:drawing>
          <wp:inline distT="0" distB="0" distL="0" distR="0" wp14:anchorId="6458B0A2" wp14:editId="397D2C44">
            <wp:extent cx="2141406" cy="224809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DF"/>
      </w:r>
      <w:r>
        <w:t>H1-H6</w:t>
      </w:r>
    </w:p>
    <w:p w14:paraId="0BF950B1" w14:textId="77777777" w:rsidR="00EE22B5" w:rsidRDefault="00EE22B5" w:rsidP="00EE22B5">
      <w:r w:rsidRPr="00767F27">
        <w:rPr>
          <w:noProof/>
        </w:rPr>
        <w:drawing>
          <wp:inline distT="0" distB="0" distL="0" distR="0" wp14:anchorId="71EF6FC7" wp14:editId="09A017A3">
            <wp:extent cx="1874682" cy="312447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DF"/>
      </w:r>
      <w:r>
        <w:t xml:space="preserve"> Browser Tab</w:t>
      </w:r>
    </w:p>
    <w:p w14:paraId="76995204" w14:textId="77777777" w:rsidR="00EE22B5" w:rsidRDefault="00EE22B5" w:rsidP="00EE22B5"/>
    <w:p w14:paraId="72EC5ABC" w14:textId="77777777" w:rsidR="00EE22B5" w:rsidRDefault="00EE22B5" w:rsidP="00EE22B5"/>
    <w:p w14:paraId="7061E517" w14:textId="77777777" w:rsidR="00EE22B5" w:rsidRDefault="00EE22B5" w:rsidP="00EE22B5">
      <w:r w:rsidRPr="00767F27">
        <w:rPr>
          <w:noProof/>
        </w:rPr>
        <w:drawing>
          <wp:inline distT="0" distB="0" distL="0" distR="0" wp14:anchorId="5DB782E2" wp14:editId="6424FA8E">
            <wp:extent cx="2042337" cy="213378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DF"/>
      </w:r>
      <w:r>
        <w:t xml:space="preserve">Notizen </w:t>
      </w:r>
    </w:p>
    <w:p w14:paraId="5880AB92" w14:textId="77777777" w:rsidR="00EE22B5" w:rsidRPr="00EE22B5" w:rsidRDefault="00EE22B5" w:rsidP="00EE22B5"/>
    <w:p w14:paraId="4B6AE889" w14:textId="4D1FCD7B" w:rsidR="00B3340E" w:rsidRDefault="00EE22B5" w:rsidP="00B3340E">
      <w:r w:rsidRPr="00EE22B5">
        <w:lastRenderedPageBreak/>
        <w:drawing>
          <wp:inline distT="0" distB="0" distL="0" distR="0" wp14:anchorId="3F082CFA" wp14:editId="37B24578">
            <wp:extent cx="4884843" cy="6325148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63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CD0F" w14:textId="57A88655" w:rsidR="00EE22B5" w:rsidRDefault="00EE22B5" w:rsidP="00B3340E">
      <w:r w:rsidRPr="00EE22B5">
        <w:lastRenderedPageBreak/>
        <w:drawing>
          <wp:inline distT="0" distB="0" distL="0" distR="0" wp14:anchorId="2BC267BF" wp14:editId="5C12C8A7">
            <wp:extent cx="4839119" cy="5342083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53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8239" w14:textId="3FC86D49" w:rsidR="00EE22B5" w:rsidRDefault="00EE22B5" w:rsidP="00EE22B5">
      <w:pPr>
        <w:pStyle w:val="berschrift1"/>
        <w:numPr>
          <w:ilvl w:val="0"/>
          <w:numId w:val="15"/>
        </w:numPr>
      </w:pPr>
      <w:bookmarkStart w:id="1" w:name="_Toc116468463"/>
      <w:r>
        <w:lastRenderedPageBreak/>
        <w:t>Definitionen:</w:t>
      </w:r>
      <w:bookmarkEnd w:id="1"/>
    </w:p>
    <w:p w14:paraId="071570B3" w14:textId="02BCDF39" w:rsidR="00EE22B5" w:rsidRDefault="00EE22B5" w:rsidP="00EE22B5">
      <w:r>
        <w:rPr>
          <w:noProof/>
        </w:rPr>
        <w:drawing>
          <wp:inline distT="0" distB="0" distL="0" distR="0" wp14:anchorId="43B64D2A" wp14:editId="0418416F">
            <wp:extent cx="6645910" cy="6166485"/>
            <wp:effectExtent l="0" t="0" r="2540" b="571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6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C483A" w14:textId="0A2F8044" w:rsidR="00EE22B5" w:rsidRPr="00EE22B5" w:rsidRDefault="00EE22B5" w:rsidP="00EE22B5">
      <w:r>
        <w:rPr>
          <w:noProof/>
        </w:rPr>
        <w:lastRenderedPageBreak/>
        <w:drawing>
          <wp:inline distT="0" distB="0" distL="0" distR="0" wp14:anchorId="5B5870D7" wp14:editId="640BAB3F">
            <wp:extent cx="6645910" cy="4338955"/>
            <wp:effectExtent l="0" t="0" r="2540" b="444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3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A764E" w14:textId="16112783" w:rsidR="00B3340E" w:rsidRDefault="00B3340E" w:rsidP="00B3340E"/>
    <w:p w14:paraId="2E81D5E5" w14:textId="344A064D" w:rsidR="00767F27" w:rsidRDefault="00B3340E" w:rsidP="00F31504">
      <w:r>
        <w:t xml:space="preserve">       </w:t>
      </w:r>
    </w:p>
    <w:p w14:paraId="3C07784C" w14:textId="059ED8F9" w:rsidR="00F31504" w:rsidRDefault="00F31504" w:rsidP="00F31504"/>
    <w:p w14:paraId="39F6885F" w14:textId="41DA7C07" w:rsidR="00F31504" w:rsidRDefault="00F31504" w:rsidP="00F31504"/>
    <w:p w14:paraId="75D4F860" w14:textId="064960EE" w:rsidR="00F31504" w:rsidRDefault="00F31504" w:rsidP="00F31504"/>
    <w:p w14:paraId="48184D39" w14:textId="6757577A" w:rsidR="00F31504" w:rsidRDefault="00F31504" w:rsidP="00F31504"/>
    <w:p w14:paraId="1CC3C002" w14:textId="1CA9DAA8" w:rsidR="00F31504" w:rsidRDefault="00F31504" w:rsidP="00F31504"/>
    <w:p w14:paraId="3B360EE9" w14:textId="23E6DD1C" w:rsidR="00F31504" w:rsidRDefault="00F31504" w:rsidP="00F31504"/>
    <w:p w14:paraId="6ABD3431" w14:textId="77881E67" w:rsidR="00F31504" w:rsidRDefault="00F31504" w:rsidP="00F31504"/>
    <w:p w14:paraId="3C03571F" w14:textId="673203EB" w:rsidR="00F31504" w:rsidRDefault="00F31504" w:rsidP="00F31504"/>
    <w:p w14:paraId="04CD4F67" w14:textId="77777777" w:rsidR="00F31504" w:rsidRPr="00767F27" w:rsidRDefault="00F31504" w:rsidP="00F31504"/>
    <w:p w14:paraId="7BC67F55" w14:textId="6DD03EFF" w:rsidR="00BB2393" w:rsidRPr="00BB2393" w:rsidRDefault="00BB2393" w:rsidP="00D7156F">
      <w:pPr>
        <w:pStyle w:val="berschrift1"/>
      </w:pPr>
    </w:p>
    <w:p w14:paraId="06EF39F7" w14:textId="088F2953" w:rsidR="00364D81" w:rsidRPr="00364D81" w:rsidRDefault="00364D81" w:rsidP="00BB2393">
      <w:pPr>
        <w:pStyle w:val="berschrift1"/>
        <w:numPr>
          <w:ilvl w:val="0"/>
          <w:numId w:val="15"/>
        </w:numPr>
      </w:pPr>
      <w:bookmarkStart w:id="2" w:name="_Toc116468464"/>
      <w:r>
        <w:t>Quellenangabe</w:t>
      </w:r>
      <w:bookmarkEnd w:id="2"/>
    </w:p>
    <w:p w14:paraId="1FE59458" w14:textId="77777777" w:rsidR="00267769" w:rsidRPr="00267769" w:rsidRDefault="00267769" w:rsidP="00267769"/>
    <w:p w14:paraId="0C5E4064" w14:textId="77777777" w:rsidR="00267769" w:rsidRPr="00267769" w:rsidRDefault="00267769" w:rsidP="00267769">
      <w:pPr>
        <w:pStyle w:val="berschrift1"/>
      </w:pPr>
    </w:p>
    <w:p w14:paraId="1CDEBA89" w14:textId="2A3DEF5F" w:rsidR="00267769" w:rsidRDefault="00267769" w:rsidP="00267769">
      <w:pPr>
        <w:rPr>
          <w:sz w:val="24"/>
          <w:szCs w:val="28"/>
        </w:rPr>
      </w:pPr>
    </w:p>
    <w:p w14:paraId="2514D74C" w14:textId="77777777" w:rsidR="00267769" w:rsidRDefault="00267769" w:rsidP="00267769">
      <w:pPr>
        <w:rPr>
          <w:sz w:val="24"/>
          <w:szCs w:val="28"/>
        </w:rPr>
      </w:pPr>
    </w:p>
    <w:p w14:paraId="404144A3" w14:textId="77777777" w:rsidR="00267769" w:rsidRPr="00267769" w:rsidRDefault="00267769" w:rsidP="00267769">
      <w:pPr>
        <w:pStyle w:val="berschrift1"/>
      </w:pPr>
    </w:p>
    <w:sectPr w:rsidR="00267769" w:rsidRPr="00267769" w:rsidSect="00F92CB4">
      <w:headerReference w:type="default" r:id="rId18"/>
      <w:footerReference w:type="default" r:id="rId19"/>
      <w:headerReference w:type="first" r:id="rId20"/>
      <w:footerReference w:type="first" r:id="rId21"/>
      <w:pgSz w:w="11906" w:h="16838"/>
      <w:pgMar w:top="720" w:right="720" w:bottom="720" w:left="720" w:header="708" w:footer="595" w:gutter="0"/>
      <w:pgBorders w:offsetFrom="page">
        <w:top w:val="single" w:sz="8" w:space="24" w:color="4F81BD" w:themeColor="accent1"/>
        <w:left w:val="single" w:sz="8" w:space="24" w:color="4F81BD" w:themeColor="accent1"/>
        <w:bottom w:val="single" w:sz="8" w:space="24" w:color="4F81BD" w:themeColor="accent1"/>
        <w:right w:val="single" w:sz="8" w:space="24" w:color="4F81BD" w:themeColor="accent1"/>
      </w:pgBorders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817B96" w14:textId="77777777" w:rsidR="00E27911" w:rsidRDefault="00E27911" w:rsidP="00310CE4">
      <w:r>
        <w:separator/>
      </w:r>
    </w:p>
  </w:endnote>
  <w:endnote w:type="continuationSeparator" w:id="0">
    <w:p w14:paraId="107D3BFC" w14:textId="77777777" w:rsidR="00E27911" w:rsidRDefault="00E27911" w:rsidP="00310CE4">
      <w:r>
        <w:continuationSeparator/>
      </w:r>
    </w:p>
  </w:endnote>
  <w:endnote w:type="continuationNotice" w:id="1">
    <w:p w14:paraId="6944FF71" w14:textId="77777777" w:rsidR="00E27911" w:rsidRDefault="00E2791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1D36D3" w14:textId="6E0AC177" w:rsidR="001B40D2" w:rsidRPr="00425E6A" w:rsidRDefault="00ED68EF" w:rsidP="00425E6A">
    <w:pPr>
      <w:jc w:val="right"/>
    </w:pPr>
    <w:r>
      <w:rPr>
        <w:noProof/>
      </w:rPr>
      <w:drawing>
        <wp:inline distT="0" distB="0" distL="0" distR="0" wp14:anchorId="7FF0C49B" wp14:editId="14625BC1">
          <wp:extent cx="990600" cy="865821"/>
          <wp:effectExtent l="0" t="0" r="0" b="0"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9091" cy="8732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                                                </w:t>
    </w:r>
    <w:r>
      <w:ptab w:relativeTo="margin" w:alignment="center" w:leader="none"/>
    </w:r>
    <w:sdt>
      <w:sdtPr>
        <w:id w:val="1605846096"/>
        <w:docPartObj>
          <w:docPartGallery w:val="Page Numbers (Top of Page)"/>
          <w:docPartUnique/>
        </w:docPartObj>
      </w:sdtPr>
      <w:sdtEndPr/>
      <w:sdtContent>
        <w:r>
          <w:t xml:space="preserve">Seite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PAGE </w:instrText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  <w:r>
          <w:t xml:space="preserve"> von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NUMPAGES  </w:instrText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  <w:r>
          <w:rPr>
            <w:noProof/>
          </w:rPr>
          <w:t xml:space="preserve">                                                  </w:t>
        </w:r>
        <w:r>
          <w:rPr>
            <w:noProof/>
          </w:rPr>
          <w:drawing>
            <wp:inline distT="0" distB="0" distL="0" distR="0" wp14:anchorId="36BCF26C" wp14:editId="11E562CA">
              <wp:extent cx="1122932" cy="681205"/>
              <wp:effectExtent l="0" t="0" r="1270" b="5080"/>
              <wp:docPr id="3" name="Grafik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63859" cy="70603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sdtContent>
    </w:sdt>
    <w:r>
      <w:ptab w:relativeTo="margin" w:alignment="right" w:leader="none"/>
    </w:r>
  </w:p>
  <w:p w14:paraId="3EB0D7B8" w14:textId="77777777" w:rsidR="00ED68EF" w:rsidRDefault="00ED68E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1B077" w14:textId="77777777" w:rsidR="001B40D2" w:rsidRPr="001B40D2" w:rsidRDefault="001B40D2" w:rsidP="001B40D2">
    <w:pPr>
      <w:pStyle w:val="Fuzeile"/>
      <w:jc w:val="right"/>
      <w:rPr>
        <w:sz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F8BA84" w14:textId="77777777" w:rsidR="00E27911" w:rsidRDefault="00E27911" w:rsidP="00310CE4">
      <w:r>
        <w:separator/>
      </w:r>
    </w:p>
  </w:footnote>
  <w:footnote w:type="continuationSeparator" w:id="0">
    <w:p w14:paraId="5D033358" w14:textId="77777777" w:rsidR="00E27911" w:rsidRDefault="00E27911" w:rsidP="00310CE4">
      <w:r>
        <w:continuationSeparator/>
      </w:r>
    </w:p>
  </w:footnote>
  <w:footnote w:type="continuationNotice" w:id="1">
    <w:p w14:paraId="46C73154" w14:textId="77777777" w:rsidR="00E27911" w:rsidRDefault="00E2791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AC6E5" w14:textId="4CA14B6D" w:rsidR="00F92CB4" w:rsidRDefault="00F92CB4">
    <w:pPr>
      <w:pStyle w:val="Kopfzeile"/>
    </w:pPr>
    <w:r>
      <w:t xml:space="preserve">Florian Stocker                                                                                                                                        </w:t>
    </w:r>
    <w:r w:rsidR="00F31504">
      <w:t>10/12</w:t>
    </w:r>
    <w:r>
      <w:t>/2022</w:t>
    </w:r>
  </w:p>
  <w:p w14:paraId="596728E8" w14:textId="0F192C4A" w:rsidR="00F92CB4" w:rsidRDefault="00F92CB4">
    <w:pPr>
      <w:pStyle w:val="Kopfzeile"/>
    </w:pPr>
    <w:r>
      <w:t xml:space="preserve">NTA </w:t>
    </w:r>
    <w:proofErr w:type="spellStart"/>
    <w:r>
      <w:t>Isny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2690E" w14:textId="71DFE6B1" w:rsidR="00337C0B" w:rsidRDefault="00F92CB4">
    <w:pPr>
      <w:pStyle w:val="Kopfzeile"/>
    </w:pPr>
    <w:r>
      <w:ptab w:relativeTo="margin" w:alignment="center" w:leader="none"/>
    </w:r>
    <w:sdt>
      <w:sdtPr>
        <w:id w:val="968859947"/>
        <w:placeholder>
          <w:docPart w:val="35238686798F4AAFB52E83B2B4DB5F86"/>
        </w:placeholder>
        <w:temporary/>
        <w:showingPlcHdr/>
        <w15:appearance w15:val="hidden"/>
      </w:sdtPr>
      <w:sdtEndPr/>
      <w:sdtContent>
        <w:r>
          <w:t>[Hier eingeben]</w:t>
        </w:r>
      </w:sdtContent>
    </w:sdt>
    <w:r>
      <w:ptab w:relativeTo="margin" w:alignment="right" w:leader="none"/>
    </w:r>
    <w:sdt>
      <w:sdtPr>
        <w:id w:val="968859952"/>
        <w:placeholder>
          <w:docPart w:val="35238686798F4AAFB52E83B2B4DB5F86"/>
        </w:placeholder>
        <w:temporary/>
        <w:showingPlcHdr/>
        <w15:appearance w15:val="hidden"/>
      </w:sdtPr>
      <w:sdtEndPr/>
      <w:sdtContent>
        <w:r>
          <w:t>[Hier eingeben]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3360F"/>
    <w:multiLevelType w:val="hybridMultilevel"/>
    <w:tmpl w:val="1B4209D6"/>
    <w:lvl w:ilvl="0" w:tplc="0F06A58A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515" w:hanging="360"/>
      </w:pPr>
    </w:lvl>
    <w:lvl w:ilvl="2" w:tplc="0407001B" w:tentative="1">
      <w:start w:val="1"/>
      <w:numFmt w:val="lowerRoman"/>
      <w:lvlText w:val="%3."/>
      <w:lvlJc w:val="right"/>
      <w:pPr>
        <w:ind w:left="2235" w:hanging="180"/>
      </w:pPr>
    </w:lvl>
    <w:lvl w:ilvl="3" w:tplc="0407000F" w:tentative="1">
      <w:start w:val="1"/>
      <w:numFmt w:val="decimal"/>
      <w:lvlText w:val="%4."/>
      <w:lvlJc w:val="left"/>
      <w:pPr>
        <w:ind w:left="2955" w:hanging="360"/>
      </w:pPr>
    </w:lvl>
    <w:lvl w:ilvl="4" w:tplc="04070019" w:tentative="1">
      <w:start w:val="1"/>
      <w:numFmt w:val="lowerLetter"/>
      <w:lvlText w:val="%5."/>
      <w:lvlJc w:val="left"/>
      <w:pPr>
        <w:ind w:left="3675" w:hanging="360"/>
      </w:pPr>
    </w:lvl>
    <w:lvl w:ilvl="5" w:tplc="0407001B" w:tentative="1">
      <w:start w:val="1"/>
      <w:numFmt w:val="lowerRoman"/>
      <w:lvlText w:val="%6."/>
      <w:lvlJc w:val="right"/>
      <w:pPr>
        <w:ind w:left="4395" w:hanging="180"/>
      </w:pPr>
    </w:lvl>
    <w:lvl w:ilvl="6" w:tplc="0407000F" w:tentative="1">
      <w:start w:val="1"/>
      <w:numFmt w:val="decimal"/>
      <w:lvlText w:val="%7."/>
      <w:lvlJc w:val="left"/>
      <w:pPr>
        <w:ind w:left="5115" w:hanging="360"/>
      </w:pPr>
    </w:lvl>
    <w:lvl w:ilvl="7" w:tplc="04070019" w:tentative="1">
      <w:start w:val="1"/>
      <w:numFmt w:val="lowerLetter"/>
      <w:lvlText w:val="%8."/>
      <w:lvlJc w:val="left"/>
      <w:pPr>
        <w:ind w:left="5835" w:hanging="360"/>
      </w:pPr>
    </w:lvl>
    <w:lvl w:ilvl="8" w:tplc="0407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" w15:restartNumberingAfterBreak="0">
    <w:nsid w:val="0EF578D8"/>
    <w:multiLevelType w:val="multilevel"/>
    <w:tmpl w:val="7C80D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D75B33"/>
    <w:multiLevelType w:val="multilevel"/>
    <w:tmpl w:val="ED02F4A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276458A6"/>
    <w:multiLevelType w:val="hybridMultilevel"/>
    <w:tmpl w:val="868E9F0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222B23"/>
    <w:multiLevelType w:val="hybridMultilevel"/>
    <w:tmpl w:val="8D1264DC"/>
    <w:lvl w:ilvl="0" w:tplc="ABFEC1D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E65344"/>
    <w:multiLevelType w:val="hybridMultilevel"/>
    <w:tmpl w:val="96F6C6F2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264627"/>
    <w:multiLevelType w:val="multilevel"/>
    <w:tmpl w:val="A11633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Zero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516B423A"/>
    <w:multiLevelType w:val="hybridMultilevel"/>
    <w:tmpl w:val="50F2D6B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8061E8"/>
    <w:multiLevelType w:val="hybridMultilevel"/>
    <w:tmpl w:val="7904049A"/>
    <w:lvl w:ilvl="0" w:tplc="C608DE7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BB2C4F"/>
    <w:multiLevelType w:val="hybridMultilevel"/>
    <w:tmpl w:val="5678A4F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647D98"/>
    <w:multiLevelType w:val="hybridMultilevel"/>
    <w:tmpl w:val="4DBEFD02"/>
    <w:lvl w:ilvl="0" w:tplc="B2C6FEA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5016CA"/>
    <w:multiLevelType w:val="hybridMultilevel"/>
    <w:tmpl w:val="9FCAAF3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5B0DD8"/>
    <w:multiLevelType w:val="multilevel"/>
    <w:tmpl w:val="92507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66D2E9B"/>
    <w:multiLevelType w:val="hybridMultilevel"/>
    <w:tmpl w:val="29AAB890"/>
    <w:lvl w:ilvl="0" w:tplc="2520C4E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496" w:hanging="360"/>
      </w:pPr>
    </w:lvl>
    <w:lvl w:ilvl="2" w:tplc="0407001B" w:tentative="1">
      <w:start w:val="1"/>
      <w:numFmt w:val="lowerRoman"/>
      <w:lvlText w:val="%3."/>
      <w:lvlJc w:val="right"/>
      <w:pPr>
        <w:ind w:left="3216" w:hanging="180"/>
      </w:pPr>
    </w:lvl>
    <w:lvl w:ilvl="3" w:tplc="0407000F" w:tentative="1">
      <w:start w:val="1"/>
      <w:numFmt w:val="decimal"/>
      <w:lvlText w:val="%4."/>
      <w:lvlJc w:val="left"/>
      <w:pPr>
        <w:ind w:left="3936" w:hanging="360"/>
      </w:pPr>
    </w:lvl>
    <w:lvl w:ilvl="4" w:tplc="04070019" w:tentative="1">
      <w:start w:val="1"/>
      <w:numFmt w:val="lowerLetter"/>
      <w:lvlText w:val="%5."/>
      <w:lvlJc w:val="left"/>
      <w:pPr>
        <w:ind w:left="4656" w:hanging="360"/>
      </w:pPr>
    </w:lvl>
    <w:lvl w:ilvl="5" w:tplc="0407001B" w:tentative="1">
      <w:start w:val="1"/>
      <w:numFmt w:val="lowerRoman"/>
      <w:lvlText w:val="%6."/>
      <w:lvlJc w:val="right"/>
      <w:pPr>
        <w:ind w:left="5376" w:hanging="180"/>
      </w:pPr>
    </w:lvl>
    <w:lvl w:ilvl="6" w:tplc="0407000F" w:tentative="1">
      <w:start w:val="1"/>
      <w:numFmt w:val="decimal"/>
      <w:lvlText w:val="%7."/>
      <w:lvlJc w:val="left"/>
      <w:pPr>
        <w:ind w:left="6096" w:hanging="360"/>
      </w:pPr>
    </w:lvl>
    <w:lvl w:ilvl="7" w:tplc="04070019" w:tentative="1">
      <w:start w:val="1"/>
      <w:numFmt w:val="lowerLetter"/>
      <w:lvlText w:val="%8."/>
      <w:lvlJc w:val="left"/>
      <w:pPr>
        <w:ind w:left="6816" w:hanging="360"/>
      </w:pPr>
    </w:lvl>
    <w:lvl w:ilvl="8" w:tplc="0407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4" w15:restartNumberingAfterBreak="0">
    <w:nsid w:val="6921595B"/>
    <w:multiLevelType w:val="hybridMultilevel"/>
    <w:tmpl w:val="A1326B56"/>
    <w:lvl w:ilvl="0" w:tplc="DD1E425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5D1A08"/>
    <w:multiLevelType w:val="multilevel"/>
    <w:tmpl w:val="C040C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B0A0EAE"/>
    <w:multiLevelType w:val="multilevel"/>
    <w:tmpl w:val="A7ECBD8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D6726D5"/>
    <w:multiLevelType w:val="multilevel"/>
    <w:tmpl w:val="CADE285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FEA1459"/>
    <w:multiLevelType w:val="hybridMultilevel"/>
    <w:tmpl w:val="8F32178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18"/>
  </w:num>
  <w:num w:numId="4">
    <w:abstractNumId w:val="5"/>
  </w:num>
  <w:num w:numId="5">
    <w:abstractNumId w:val="10"/>
  </w:num>
  <w:num w:numId="6">
    <w:abstractNumId w:val="9"/>
  </w:num>
  <w:num w:numId="7">
    <w:abstractNumId w:val="7"/>
  </w:num>
  <w:num w:numId="8">
    <w:abstractNumId w:val="14"/>
  </w:num>
  <w:num w:numId="9">
    <w:abstractNumId w:val="1"/>
  </w:num>
  <w:num w:numId="10">
    <w:abstractNumId w:val="12"/>
  </w:num>
  <w:num w:numId="11">
    <w:abstractNumId w:val="17"/>
    <w:lvlOverride w:ilvl="0">
      <w:startOverride w:val="1"/>
    </w:lvlOverride>
  </w:num>
  <w:num w:numId="12">
    <w:abstractNumId w:val="15"/>
  </w:num>
  <w:num w:numId="13">
    <w:abstractNumId w:val="16"/>
    <w:lvlOverride w:ilvl="0">
      <w:startOverride w:val="1"/>
    </w:lvlOverride>
  </w:num>
  <w:num w:numId="14">
    <w:abstractNumId w:val="8"/>
  </w:num>
  <w:num w:numId="15">
    <w:abstractNumId w:val="6"/>
  </w:num>
  <w:num w:numId="16">
    <w:abstractNumId w:val="2"/>
  </w:num>
  <w:num w:numId="17">
    <w:abstractNumId w:val="4"/>
  </w:num>
  <w:num w:numId="18">
    <w:abstractNumId w:val="0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attachedTemplate r:id="rId1"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2A85"/>
    <w:rsid w:val="000035F2"/>
    <w:rsid w:val="00016772"/>
    <w:rsid w:val="000266C8"/>
    <w:rsid w:val="0002724A"/>
    <w:rsid w:val="0003430E"/>
    <w:rsid w:val="00034507"/>
    <w:rsid w:val="00037AD2"/>
    <w:rsid w:val="00042B90"/>
    <w:rsid w:val="00060383"/>
    <w:rsid w:val="00081161"/>
    <w:rsid w:val="0008253C"/>
    <w:rsid w:val="000867DC"/>
    <w:rsid w:val="000923F2"/>
    <w:rsid w:val="000936A0"/>
    <w:rsid w:val="000A706A"/>
    <w:rsid w:val="000C442D"/>
    <w:rsid w:val="000D3CD7"/>
    <w:rsid w:val="000D7605"/>
    <w:rsid w:val="000F279A"/>
    <w:rsid w:val="000F4632"/>
    <w:rsid w:val="00103912"/>
    <w:rsid w:val="00103ABD"/>
    <w:rsid w:val="00107FBA"/>
    <w:rsid w:val="0011499B"/>
    <w:rsid w:val="00126C43"/>
    <w:rsid w:val="00142929"/>
    <w:rsid w:val="00152186"/>
    <w:rsid w:val="00165D3A"/>
    <w:rsid w:val="00170E1F"/>
    <w:rsid w:val="001841E1"/>
    <w:rsid w:val="00185B67"/>
    <w:rsid w:val="00187D47"/>
    <w:rsid w:val="0019205D"/>
    <w:rsid w:val="00193EFA"/>
    <w:rsid w:val="001A7123"/>
    <w:rsid w:val="001A716E"/>
    <w:rsid w:val="001A788F"/>
    <w:rsid w:val="001B28A2"/>
    <w:rsid w:val="001B40D2"/>
    <w:rsid w:val="001B5858"/>
    <w:rsid w:val="001C2430"/>
    <w:rsid w:val="001D4D0B"/>
    <w:rsid w:val="001E3E7A"/>
    <w:rsid w:val="001E54D9"/>
    <w:rsid w:val="001F0C25"/>
    <w:rsid w:val="001F1A4A"/>
    <w:rsid w:val="00205173"/>
    <w:rsid w:val="002073C1"/>
    <w:rsid w:val="00215325"/>
    <w:rsid w:val="0021641D"/>
    <w:rsid w:val="00217FE2"/>
    <w:rsid w:val="002252BD"/>
    <w:rsid w:val="00226648"/>
    <w:rsid w:val="002303B1"/>
    <w:rsid w:val="00237E4C"/>
    <w:rsid w:val="00240FA1"/>
    <w:rsid w:val="0025180A"/>
    <w:rsid w:val="00263032"/>
    <w:rsid w:val="00266E41"/>
    <w:rsid w:val="00267769"/>
    <w:rsid w:val="00276800"/>
    <w:rsid w:val="0027784C"/>
    <w:rsid w:val="00277916"/>
    <w:rsid w:val="00296CC9"/>
    <w:rsid w:val="002B6910"/>
    <w:rsid w:val="002C05BF"/>
    <w:rsid w:val="002C1FAE"/>
    <w:rsid w:val="002C3233"/>
    <w:rsid w:val="002C3CB4"/>
    <w:rsid w:val="002E48FE"/>
    <w:rsid w:val="002E6528"/>
    <w:rsid w:val="002F0090"/>
    <w:rsid w:val="002F43BC"/>
    <w:rsid w:val="002F5714"/>
    <w:rsid w:val="002F59EF"/>
    <w:rsid w:val="00300599"/>
    <w:rsid w:val="0030553E"/>
    <w:rsid w:val="003079C2"/>
    <w:rsid w:val="00310740"/>
    <w:rsid w:val="00310CE4"/>
    <w:rsid w:val="0031640C"/>
    <w:rsid w:val="00321263"/>
    <w:rsid w:val="00331653"/>
    <w:rsid w:val="0033393C"/>
    <w:rsid w:val="00337C0B"/>
    <w:rsid w:val="00341F5C"/>
    <w:rsid w:val="00346D2B"/>
    <w:rsid w:val="00347F15"/>
    <w:rsid w:val="00353445"/>
    <w:rsid w:val="00363633"/>
    <w:rsid w:val="00364D81"/>
    <w:rsid w:val="0037404A"/>
    <w:rsid w:val="00374FB9"/>
    <w:rsid w:val="00375548"/>
    <w:rsid w:val="003A1699"/>
    <w:rsid w:val="003C0984"/>
    <w:rsid w:val="003C24FB"/>
    <w:rsid w:val="003C3BA3"/>
    <w:rsid w:val="003D3EB5"/>
    <w:rsid w:val="003E1524"/>
    <w:rsid w:val="003E4CCF"/>
    <w:rsid w:val="003F1851"/>
    <w:rsid w:val="00402BB3"/>
    <w:rsid w:val="004043FA"/>
    <w:rsid w:val="004118FF"/>
    <w:rsid w:val="00411EFC"/>
    <w:rsid w:val="0041495C"/>
    <w:rsid w:val="00416318"/>
    <w:rsid w:val="00417679"/>
    <w:rsid w:val="0042109F"/>
    <w:rsid w:val="00423204"/>
    <w:rsid w:val="00425E6A"/>
    <w:rsid w:val="00443BA1"/>
    <w:rsid w:val="00447186"/>
    <w:rsid w:val="00447315"/>
    <w:rsid w:val="00456D65"/>
    <w:rsid w:val="00475196"/>
    <w:rsid w:val="0048282D"/>
    <w:rsid w:val="00497FB4"/>
    <w:rsid w:val="004A5109"/>
    <w:rsid w:val="005057E8"/>
    <w:rsid w:val="00516B8C"/>
    <w:rsid w:val="00517029"/>
    <w:rsid w:val="00521DB1"/>
    <w:rsid w:val="00523303"/>
    <w:rsid w:val="00525225"/>
    <w:rsid w:val="00531084"/>
    <w:rsid w:val="00535348"/>
    <w:rsid w:val="00550757"/>
    <w:rsid w:val="00550EBD"/>
    <w:rsid w:val="0056245A"/>
    <w:rsid w:val="00572903"/>
    <w:rsid w:val="00590E38"/>
    <w:rsid w:val="005C4A66"/>
    <w:rsid w:val="005D2F8D"/>
    <w:rsid w:val="005D4D77"/>
    <w:rsid w:val="005D716E"/>
    <w:rsid w:val="00606A48"/>
    <w:rsid w:val="00610091"/>
    <w:rsid w:val="0061310E"/>
    <w:rsid w:val="006173AC"/>
    <w:rsid w:val="00624B7F"/>
    <w:rsid w:val="006365A4"/>
    <w:rsid w:val="00645ECD"/>
    <w:rsid w:val="00675B5A"/>
    <w:rsid w:val="00681C66"/>
    <w:rsid w:val="00681E04"/>
    <w:rsid w:val="00682636"/>
    <w:rsid w:val="00683110"/>
    <w:rsid w:val="00685597"/>
    <w:rsid w:val="00697E3B"/>
    <w:rsid w:val="006A0D6F"/>
    <w:rsid w:val="006A3C12"/>
    <w:rsid w:val="006A7785"/>
    <w:rsid w:val="006B1DA7"/>
    <w:rsid w:val="006B2252"/>
    <w:rsid w:val="006B6A97"/>
    <w:rsid w:val="006C5759"/>
    <w:rsid w:val="006D7B8B"/>
    <w:rsid w:val="006E2430"/>
    <w:rsid w:val="006E5558"/>
    <w:rsid w:val="00700C8B"/>
    <w:rsid w:val="00712A6B"/>
    <w:rsid w:val="007171E2"/>
    <w:rsid w:val="00730F8A"/>
    <w:rsid w:val="00733A74"/>
    <w:rsid w:val="00733F86"/>
    <w:rsid w:val="00760D0F"/>
    <w:rsid w:val="007662C0"/>
    <w:rsid w:val="00767F27"/>
    <w:rsid w:val="0077448A"/>
    <w:rsid w:val="00774B92"/>
    <w:rsid w:val="00775068"/>
    <w:rsid w:val="0078196C"/>
    <w:rsid w:val="0078454D"/>
    <w:rsid w:val="00784B7C"/>
    <w:rsid w:val="00785004"/>
    <w:rsid w:val="00786468"/>
    <w:rsid w:val="00797E34"/>
    <w:rsid w:val="007A4876"/>
    <w:rsid w:val="007C3492"/>
    <w:rsid w:val="007C3E46"/>
    <w:rsid w:val="007C62E3"/>
    <w:rsid w:val="007E5DC8"/>
    <w:rsid w:val="007E5EE3"/>
    <w:rsid w:val="007F1E47"/>
    <w:rsid w:val="007F4DE9"/>
    <w:rsid w:val="008037BB"/>
    <w:rsid w:val="00806A62"/>
    <w:rsid w:val="00821DF9"/>
    <w:rsid w:val="00830287"/>
    <w:rsid w:val="00834896"/>
    <w:rsid w:val="00851012"/>
    <w:rsid w:val="00851773"/>
    <w:rsid w:val="008526DC"/>
    <w:rsid w:val="00852867"/>
    <w:rsid w:val="008548C2"/>
    <w:rsid w:val="00874A7F"/>
    <w:rsid w:val="00876417"/>
    <w:rsid w:val="008851FC"/>
    <w:rsid w:val="00886741"/>
    <w:rsid w:val="00894BEC"/>
    <w:rsid w:val="00895E57"/>
    <w:rsid w:val="008971E2"/>
    <w:rsid w:val="008A1FD5"/>
    <w:rsid w:val="008B5A47"/>
    <w:rsid w:val="008C0EEB"/>
    <w:rsid w:val="008C3C9E"/>
    <w:rsid w:val="008D1994"/>
    <w:rsid w:val="008D3E1A"/>
    <w:rsid w:val="008E4DC4"/>
    <w:rsid w:val="00901460"/>
    <w:rsid w:val="00910C07"/>
    <w:rsid w:val="009114D3"/>
    <w:rsid w:val="0091206F"/>
    <w:rsid w:val="009135BB"/>
    <w:rsid w:val="009218D1"/>
    <w:rsid w:val="00922E9A"/>
    <w:rsid w:val="00923935"/>
    <w:rsid w:val="00937318"/>
    <w:rsid w:val="009458D7"/>
    <w:rsid w:val="00954DBA"/>
    <w:rsid w:val="00955599"/>
    <w:rsid w:val="009617A3"/>
    <w:rsid w:val="009633A1"/>
    <w:rsid w:val="0097163A"/>
    <w:rsid w:val="00980194"/>
    <w:rsid w:val="009870FF"/>
    <w:rsid w:val="00993456"/>
    <w:rsid w:val="0099771F"/>
    <w:rsid w:val="009B0C4A"/>
    <w:rsid w:val="009B1319"/>
    <w:rsid w:val="009B1A13"/>
    <w:rsid w:val="009C52B1"/>
    <w:rsid w:val="009C64D1"/>
    <w:rsid w:val="009C6C3F"/>
    <w:rsid w:val="009D12DE"/>
    <w:rsid w:val="009D131A"/>
    <w:rsid w:val="009D70C0"/>
    <w:rsid w:val="009E2200"/>
    <w:rsid w:val="009E6086"/>
    <w:rsid w:val="00A00A3D"/>
    <w:rsid w:val="00A05A27"/>
    <w:rsid w:val="00A05C9C"/>
    <w:rsid w:val="00A21E51"/>
    <w:rsid w:val="00A24C72"/>
    <w:rsid w:val="00A2595F"/>
    <w:rsid w:val="00A34008"/>
    <w:rsid w:val="00A372A8"/>
    <w:rsid w:val="00A40BD1"/>
    <w:rsid w:val="00A43013"/>
    <w:rsid w:val="00A46315"/>
    <w:rsid w:val="00A474B4"/>
    <w:rsid w:val="00A524EB"/>
    <w:rsid w:val="00A53195"/>
    <w:rsid w:val="00A536E4"/>
    <w:rsid w:val="00A54B7A"/>
    <w:rsid w:val="00A551D9"/>
    <w:rsid w:val="00A75131"/>
    <w:rsid w:val="00A9174D"/>
    <w:rsid w:val="00AA320A"/>
    <w:rsid w:val="00AA3D43"/>
    <w:rsid w:val="00AB7415"/>
    <w:rsid w:val="00AC01E3"/>
    <w:rsid w:val="00AC38B8"/>
    <w:rsid w:val="00AC7834"/>
    <w:rsid w:val="00AD38A8"/>
    <w:rsid w:val="00AE0A53"/>
    <w:rsid w:val="00AE3C5F"/>
    <w:rsid w:val="00AF3C96"/>
    <w:rsid w:val="00AF4E0A"/>
    <w:rsid w:val="00B00E1E"/>
    <w:rsid w:val="00B03886"/>
    <w:rsid w:val="00B06381"/>
    <w:rsid w:val="00B11A19"/>
    <w:rsid w:val="00B205E1"/>
    <w:rsid w:val="00B2753E"/>
    <w:rsid w:val="00B3340E"/>
    <w:rsid w:val="00B401F6"/>
    <w:rsid w:val="00B45DD9"/>
    <w:rsid w:val="00B531E0"/>
    <w:rsid w:val="00B57156"/>
    <w:rsid w:val="00B57314"/>
    <w:rsid w:val="00B5764E"/>
    <w:rsid w:val="00B644A1"/>
    <w:rsid w:val="00B6495E"/>
    <w:rsid w:val="00B72E15"/>
    <w:rsid w:val="00B94D40"/>
    <w:rsid w:val="00BB2393"/>
    <w:rsid w:val="00BB2C1A"/>
    <w:rsid w:val="00BC4774"/>
    <w:rsid w:val="00BD00E7"/>
    <w:rsid w:val="00BD5E78"/>
    <w:rsid w:val="00BE225F"/>
    <w:rsid w:val="00C00F85"/>
    <w:rsid w:val="00C114C8"/>
    <w:rsid w:val="00C23176"/>
    <w:rsid w:val="00C31DCF"/>
    <w:rsid w:val="00C32542"/>
    <w:rsid w:val="00C374B4"/>
    <w:rsid w:val="00C51956"/>
    <w:rsid w:val="00C53B74"/>
    <w:rsid w:val="00C71B8A"/>
    <w:rsid w:val="00C71F1A"/>
    <w:rsid w:val="00C72924"/>
    <w:rsid w:val="00C738BA"/>
    <w:rsid w:val="00C74FD3"/>
    <w:rsid w:val="00C82E34"/>
    <w:rsid w:val="00C833B4"/>
    <w:rsid w:val="00C83A07"/>
    <w:rsid w:val="00C843F1"/>
    <w:rsid w:val="00C8561A"/>
    <w:rsid w:val="00C9260B"/>
    <w:rsid w:val="00C92B9D"/>
    <w:rsid w:val="00CA7064"/>
    <w:rsid w:val="00CA7941"/>
    <w:rsid w:val="00CB5E0B"/>
    <w:rsid w:val="00CC0156"/>
    <w:rsid w:val="00CD42D1"/>
    <w:rsid w:val="00CD64E0"/>
    <w:rsid w:val="00CE657F"/>
    <w:rsid w:val="00CF292E"/>
    <w:rsid w:val="00D0434D"/>
    <w:rsid w:val="00D118D0"/>
    <w:rsid w:val="00D229A8"/>
    <w:rsid w:val="00D234CF"/>
    <w:rsid w:val="00D2390E"/>
    <w:rsid w:val="00D26F56"/>
    <w:rsid w:val="00D277EF"/>
    <w:rsid w:val="00D41387"/>
    <w:rsid w:val="00D470F3"/>
    <w:rsid w:val="00D62E81"/>
    <w:rsid w:val="00D702FF"/>
    <w:rsid w:val="00D7156F"/>
    <w:rsid w:val="00D75506"/>
    <w:rsid w:val="00DA4685"/>
    <w:rsid w:val="00DB3FA3"/>
    <w:rsid w:val="00DB5AA3"/>
    <w:rsid w:val="00DC18CE"/>
    <w:rsid w:val="00DC2549"/>
    <w:rsid w:val="00DD25BD"/>
    <w:rsid w:val="00DD6458"/>
    <w:rsid w:val="00DE03BE"/>
    <w:rsid w:val="00DF08C8"/>
    <w:rsid w:val="00DF661A"/>
    <w:rsid w:val="00DF7691"/>
    <w:rsid w:val="00E124BD"/>
    <w:rsid w:val="00E227EA"/>
    <w:rsid w:val="00E2442D"/>
    <w:rsid w:val="00E27911"/>
    <w:rsid w:val="00E37A46"/>
    <w:rsid w:val="00E417B5"/>
    <w:rsid w:val="00E53BFE"/>
    <w:rsid w:val="00E5547E"/>
    <w:rsid w:val="00E61112"/>
    <w:rsid w:val="00E62A85"/>
    <w:rsid w:val="00E63698"/>
    <w:rsid w:val="00E6494E"/>
    <w:rsid w:val="00E67B8B"/>
    <w:rsid w:val="00E73C13"/>
    <w:rsid w:val="00E73E6C"/>
    <w:rsid w:val="00E75A0E"/>
    <w:rsid w:val="00E85DA7"/>
    <w:rsid w:val="00EA0B1A"/>
    <w:rsid w:val="00EA0F5B"/>
    <w:rsid w:val="00EA5516"/>
    <w:rsid w:val="00EA56AE"/>
    <w:rsid w:val="00EB1A68"/>
    <w:rsid w:val="00EC46E5"/>
    <w:rsid w:val="00ED2A8C"/>
    <w:rsid w:val="00ED339C"/>
    <w:rsid w:val="00ED68EF"/>
    <w:rsid w:val="00EE1806"/>
    <w:rsid w:val="00EE1E21"/>
    <w:rsid w:val="00EE22B5"/>
    <w:rsid w:val="00EE7315"/>
    <w:rsid w:val="00EF1B96"/>
    <w:rsid w:val="00EF5546"/>
    <w:rsid w:val="00F0374A"/>
    <w:rsid w:val="00F04D69"/>
    <w:rsid w:val="00F11DA4"/>
    <w:rsid w:val="00F144B0"/>
    <w:rsid w:val="00F31504"/>
    <w:rsid w:val="00F46781"/>
    <w:rsid w:val="00F60536"/>
    <w:rsid w:val="00F66F3E"/>
    <w:rsid w:val="00F7010F"/>
    <w:rsid w:val="00F74E69"/>
    <w:rsid w:val="00F75DCC"/>
    <w:rsid w:val="00F766D2"/>
    <w:rsid w:val="00F8772F"/>
    <w:rsid w:val="00F9157D"/>
    <w:rsid w:val="00F92CB4"/>
    <w:rsid w:val="00F93448"/>
    <w:rsid w:val="00FB50B1"/>
    <w:rsid w:val="00FC3EA1"/>
    <w:rsid w:val="00FD454A"/>
    <w:rsid w:val="00FD7A83"/>
    <w:rsid w:val="00FE159F"/>
    <w:rsid w:val="00FF4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512722"/>
  <w15:docId w15:val="{15CF3C4C-30F3-4EB4-B0A2-F761A3835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Cs w:val="22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590E38"/>
  </w:style>
  <w:style w:type="paragraph" w:styleId="berschrift1">
    <w:name w:val="heading 1"/>
    <w:basedOn w:val="Standard"/>
    <w:next w:val="Standard"/>
    <w:link w:val="berschrift1Zchn"/>
    <w:uiPriority w:val="9"/>
    <w:qFormat/>
    <w:rsid w:val="00FC3EA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073C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53534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F4C1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F4C10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310CE4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310CE4"/>
  </w:style>
  <w:style w:type="paragraph" w:styleId="Fuzeile">
    <w:name w:val="footer"/>
    <w:basedOn w:val="Standard"/>
    <w:link w:val="FuzeileZchn"/>
    <w:uiPriority w:val="99"/>
    <w:unhideWhenUsed/>
    <w:rsid w:val="00310CE4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310CE4"/>
  </w:style>
  <w:style w:type="paragraph" w:styleId="Listenabsatz">
    <w:name w:val="List Paragraph"/>
    <w:basedOn w:val="Standard"/>
    <w:uiPriority w:val="34"/>
    <w:qFormat/>
    <w:rsid w:val="00F04D69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FC3EA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C3EA1"/>
    <w:pPr>
      <w:outlineLvl w:val="9"/>
    </w:pPr>
  </w:style>
  <w:style w:type="paragraph" w:styleId="Verzeichnis1">
    <w:name w:val="toc 1"/>
    <w:basedOn w:val="Standard"/>
    <w:next w:val="Standard"/>
    <w:autoRedefine/>
    <w:uiPriority w:val="39"/>
    <w:unhideWhenUsed/>
    <w:rsid w:val="00FC3EA1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FC3EA1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C3EA1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C3EA1"/>
    <w:rPr>
      <w:rFonts w:ascii="Tahoma" w:hAnsi="Tahoma" w:cs="Tahoma"/>
      <w:sz w:val="16"/>
      <w:szCs w:val="16"/>
    </w:rPr>
  </w:style>
  <w:style w:type="paragraph" w:styleId="KeinLeerraum">
    <w:name w:val="No Spacing"/>
    <w:link w:val="KeinLeerraumZchn"/>
    <w:uiPriority w:val="1"/>
    <w:qFormat/>
    <w:rsid w:val="00425E6A"/>
    <w:rPr>
      <w:rFonts w:asciiTheme="minorHAnsi" w:eastAsiaTheme="minorEastAsia" w:hAnsiTheme="minorHAnsi"/>
      <w:sz w:val="22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425E6A"/>
    <w:rPr>
      <w:rFonts w:asciiTheme="minorHAnsi" w:eastAsiaTheme="minorEastAsia" w:hAnsiTheme="minorHAnsi"/>
      <w:sz w:val="22"/>
    </w:rPr>
  </w:style>
  <w:style w:type="table" w:styleId="HelleListe-Akzent1">
    <w:name w:val="Light List Accent 1"/>
    <w:basedOn w:val="NormaleTabelle"/>
    <w:uiPriority w:val="61"/>
    <w:rsid w:val="00E63698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Funotentext">
    <w:name w:val="footnote text"/>
    <w:basedOn w:val="Standard"/>
    <w:link w:val="FunotentextZchn"/>
    <w:uiPriority w:val="99"/>
    <w:semiHidden/>
    <w:unhideWhenUsed/>
    <w:rsid w:val="00103ABD"/>
    <w:rPr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103ABD"/>
    <w:rPr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103ABD"/>
    <w:rPr>
      <w:vertAlign w:val="superscript"/>
    </w:rPr>
  </w:style>
  <w:style w:type="character" w:styleId="Platzhaltertext">
    <w:name w:val="Placeholder Text"/>
    <w:basedOn w:val="Absatz-Standardschriftart"/>
    <w:uiPriority w:val="99"/>
    <w:semiHidden/>
    <w:rsid w:val="00AE0A53"/>
    <w:rPr>
      <w:color w:val="80808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073C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3534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EF5546"/>
    <w:pPr>
      <w:spacing w:after="100"/>
      <w:ind w:left="200"/>
    </w:pPr>
  </w:style>
  <w:style w:type="paragraph" w:styleId="Verzeichnis3">
    <w:name w:val="toc 3"/>
    <w:basedOn w:val="Standard"/>
    <w:next w:val="Standard"/>
    <w:autoRedefine/>
    <w:uiPriority w:val="39"/>
    <w:unhideWhenUsed/>
    <w:rsid w:val="00EF5546"/>
    <w:pPr>
      <w:spacing w:after="100"/>
      <w:ind w:left="400"/>
    </w:p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F4C10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F4C1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ichtaufgelsteErwhnung1">
    <w:name w:val="Nicht aufgelöste Erwähnung1"/>
    <w:basedOn w:val="Absatz-Standardschriftart"/>
    <w:uiPriority w:val="99"/>
    <w:semiHidden/>
    <w:unhideWhenUsed/>
    <w:rsid w:val="00FF4C10"/>
    <w:rPr>
      <w:color w:val="605E5C"/>
      <w:shd w:val="clear" w:color="auto" w:fill="E1DFDD"/>
    </w:rPr>
  </w:style>
  <w:style w:type="paragraph" w:styleId="StandardWeb">
    <w:name w:val="Normal (Web)"/>
    <w:basedOn w:val="Standard"/>
    <w:uiPriority w:val="99"/>
    <w:semiHidden/>
    <w:unhideWhenUsed/>
    <w:rsid w:val="003E4CC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Fett">
    <w:name w:val="Strong"/>
    <w:basedOn w:val="Absatz-Standardschriftart"/>
    <w:uiPriority w:val="22"/>
    <w:qFormat/>
    <w:rsid w:val="00347F15"/>
    <w:rPr>
      <w:b/>
      <w:bCs/>
    </w:rPr>
  </w:style>
  <w:style w:type="table" w:styleId="Tabellenraster">
    <w:name w:val="Table Grid"/>
    <w:basedOn w:val="NormaleTabelle"/>
    <w:uiPriority w:val="59"/>
    <w:rsid w:val="00AC78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gkelc">
    <w:name w:val="hgkelc"/>
    <w:basedOn w:val="Absatz-Standardschriftart"/>
    <w:rsid w:val="00A474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6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7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96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24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61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57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9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2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1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99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266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4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yperlink" Target="mailto:maulhardt@nta-isny.de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x\OneDrive\Desktop\NTA%20Isny%20Schule\Kommunikations%20Technik\Komm%20Tech%20Praktikum%20Protokoll%20Vorlag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88CDF2E19BF462189796AB0A89A60D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05C7082-AC5B-4BF2-A4C4-A7CA7A000AFE}"/>
      </w:docPartPr>
      <w:docPartBody>
        <w:p w:rsidR="00EE60CE" w:rsidRDefault="00344F06" w:rsidP="00344F06">
          <w:pPr>
            <w:pStyle w:val="B88CDF2E19BF462189796AB0A89A60D7"/>
          </w:pPr>
          <w:r>
            <w:rPr>
              <w:rFonts w:asciiTheme="majorHAnsi" w:eastAsiaTheme="majorEastAsia" w:hAnsiTheme="majorHAnsi" w:cstheme="majorBidi"/>
              <w:b/>
              <w:bCs/>
              <w:color w:val="2F5496" w:themeColor="accent1" w:themeShade="BF"/>
              <w:sz w:val="48"/>
              <w:szCs w:val="48"/>
            </w:rPr>
            <w:t>[Geben Sie den Titel des Dokuments ein]</w:t>
          </w:r>
        </w:p>
      </w:docPartBody>
    </w:docPart>
    <w:docPart>
      <w:docPartPr>
        <w:name w:val="35238686798F4AAFB52E83B2B4DB5F8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7F6EC70-EF3F-4417-8A94-B7634F60BCC2}"/>
      </w:docPartPr>
      <w:docPartBody>
        <w:p w:rsidR="00C03AA9" w:rsidRDefault="00016957" w:rsidP="00016957">
          <w:pPr>
            <w:pStyle w:val="35238686798F4AAFB52E83B2B4DB5F86"/>
          </w:pPr>
          <w:r>
            <w:t>[Hier eingeben]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729B"/>
    <w:rsid w:val="00016957"/>
    <w:rsid w:val="0008399B"/>
    <w:rsid w:val="00122EC7"/>
    <w:rsid w:val="00344F06"/>
    <w:rsid w:val="003E5355"/>
    <w:rsid w:val="003F1CB1"/>
    <w:rsid w:val="0040729B"/>
    <w:rsid w:val="007D47DF"/>
    <w:rsid w:val="00855BA0"/>
    <w:rsid w:val="00B37E38"/>
    <w:rsid w:val="00B464A9"/>
    <w:rsid w:val="00B8356F"/>
    <w:rsid w:val="00BE501E"/>
    <w:rsid w:val="00C03AA9"/>
    <w:rsid w:val="00E548CA"/>
    <w:rsid w:val="00EE6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B88CDF2E19BF462189796AB0A89A60D7">
    <w:name w:val="B88CDF2E19BF462189796AB0A89A60D7"/>
    <w:rsid w:val="00344F06"/>
  </w:style>
  <w:style w:type="paragraph" w:customStyle="1" w:styleId="35238686798F4AAFB52E83B2B4DB5F86">
    <w:name w:val="35238686798F4AAFB52E83B2B4DB5F86"/>
    <w:rsid w:val="0001695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2021-09-22T00:00:00</PublishDate>
  <Abstract>Thema: 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DFC3025-735B-4C40-B669-6C6A27891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Komm Tech Praktikum Protokoll Vorlage.dotx</Template>
  <TotalTime>0</TotalTime>
  <Pages>8</Pages>
  <Words>121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Kommunikationstechnik</vt:lpstr>
    </vt:vector>
  </TitlesOfParts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Kommunikationstechnik</dc:title>
  <dc:subject>. Praktikum</dc:subject>
  <dc:creator>Maximilian Zehnle</dc:creator>
  <cp:lastModifiedBy>Florian Stocker</cp:lastModifiedBy>
  <cp:revision>3</cp:revision>
  <cp:lastPrinted>2022-05-20T16:36:00Z</cp:lastPrinted>
  <dcterms:created xsi:type="dcterms:W3CDTF">2022-10-12T08:38:00Z</dcterms:created>
  <dcterms:modified xsi:type="dcterms:W3CDTF">2022-10-12T10:04:00Z</dcterms:modified>
</cp:coreProperties>
</file>