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Default="00425E6A"/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Default="009F4B22" w:rsidP="00681E04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1E04" w:rsidRPr="00E63698">
                      <w:rPr>
                        <w:rFonts w:asciiTheme="majorHAnsi" w:eastAsiaTheme="majorEastAsia" w:hAnsiTheme="majorHAnsi" w:cstheme="majorBidi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30E89DCF" w:rsidR="00681E04" w:rsidRPr="00624B7F" w:rsidRDefault="00267769" w:rsidP="00681E04">
                <w:pPr>
                  <w:pStyle w:val="KeinLeerraum"/>
                  <w:jc w:val="center"/>
                  <w:rPr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color w:val="484329" w:themeColor="background2" w:themeShade="3F"/>
                    <w:sz w:val="32"/>
                    <w:szCs w:val="28"/>
                  </w:rPr>
                  <w:t>1</w:t>
                </w:r>
                <w:r w:rsidR="00681E04">
                  <w:rPr>
                    <w:color w:val="484329" w:themeColor="background2" w:themeShade="3F"/>
                    <w:sz w:val="32"/>
                    <w:szCs w:val="28"/>
                  </w:rPr>
                  <w:t>. Praktikum</w:t>
                </w:r>
              </w:p>
            </w:tc>
          </w:tr>
          <w:tr w:rsidR="00681E04" w:rsidRPr="00A372A8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38268DDE" w:rsidR="00681E04" w:rsidRPr="00EE1806" w:rsidRDefault="00681E04" w:rsidP="00681E04">
                <w:pPr>
                  <w:pStyle w:val="KeinLeerraum"/>
                  <w:jc w:val="center"/>
                  <w:rPr>
                    <w:sz w:val="32"/>
                    <w:szCs w:val="32"/>
                  </w:rPr>
                </w:pPr>
                <w:r w:rsidRPr="00A372A8">
                  <w:rPr>
                    <w:sz w:val="32"/>
                  </w:rPr>
                  <w:t>Thema:</w:t>
                </w:r>
                <w:r w:rsidRPr="00A372A8">
                  <w:t xml:space="preserve"> </w:t>
                </w:r>
                <w:r w:rsidR="00EE1806">
                  <w:t xml:space="preserve"> </w:t>
                </w:r>
                <w:r w:rsidR="00EE1806">
                  <w:rPr>
                    <w:sz w:val="32"/>
                    <w:szCs w:val="32"/>
                  </w:rPr>
                  <w:t>Einführung ins WWW</w:t>
                </w:r>
              </w:p>
            </w:tc>
          </w:tr>
          <w:tr w:rsidR="00681E0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624B7F" w:rsidRDefault="00267769" w:rsidP="00681E04">
                <w:pPr>
                  <w:pStyle w:val="KeinLeerraum"/>
                  <w:jc w:val="center"/>
                  <w:rPr>
                    <w:bCs w:val="0"/>
                    <w:sz w:val="28"/>
                  </w:rPr>
                </w:pPr>
                <w:r>
                  <w:rPr>
                    <w:bCs w:val="0"/>
                    <w:sz w:val="28"/>
                  </w:rPr>
                  <w:t>Florian Stocker</w:t>
                </w:r>
              </w:p>
            </w:tc>
          </w:tr>
          <w:tr w:rsidR="00681E0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116B92FD" w:rsidR="00733A74" w:rsidRPr="00D75506" w:rsidRDefault="00267769" w:rsidP="00681E04">
                <w:pPr>
                  <w:pStyle w:val="KeinLeerraum"/>
                  <w:jc w:val="center"/>
                  <w:rPr>
                    <w:bCs w:val="0"/>
                    <w:sz w:val="24"/>
                  </w:rPr>
                </w:pPr>
                <w:r>
                  <w:rPr>
                    <w:sz w:val="24"/>
                  </w:rPr>
                  <w:t>14.09.22/KW37</w:t>
                </w:r>
              </w:p>
            </w:tc>
          </w:tr>
          <w:tr w:rsidR="00681E0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Lehrer: Herrn Maulhardt</w:t>
                </w:r>
              </w:p>
            </w:tc>
          </w:tr>
          <w:tr w:rsidR="00681E0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E-Mail: </w:t>
                </w:r>
                <w:hyperlink r:id="rId9" w:history="1">
                  <w:r w:rsidRPr="00386797">
                    <w:rPr>
                      <w:rStyle w:val="Hyperlink"/>
                      <w:sz w:val="24"/>
                    </w:rPr>
                    <w:t>maulhardt@nta-isny.de</w:t>
                  </w:r>
                </w:hyperlink>
              </w:p>
            </w:tc>
          </w:tr>
          <w:tr w:rsidR="00681E0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NTA </w:t>
                </w:r>
                <w:proofErr w:type="spellStart"/>
                <w:r>
                  <w:rPr>
                    <w:sz w:val="24"/>
                  </w:rPr>
                  <w:t>Isny</w:t>
                </w:r>
                <w:proofErr w:type="spellEnd"/>
              </w:p>
            </w:tc>
          </w:tr>
        </w:tbl>
        <w:p w14:paraId="60E3C76C" w14:textId="77777777" w:rsidR="00523303" w:rsidRDefault="00425E6A">
          <w:pPr>
            <w:rPr>
              <w:sz w:val="24"/>
            </w:rPr>
          </w:pPr>
          <w:r>
            <w:rPr>
              <w:sz w:val="24"/>
            </w:rPr>
            <w:br w:type="page"/>
          </w:r>
        </w:p>
        <w:p w14:paraId="482A97E4" w14:textId="60D7CA5D" w:rsidR="00523303" w:rsidRDefault="00523303">
          <w:pPr>
            <w:rPr>
              <w:sz w:val="24"/>
            </w:rPr>
          </w:pPr>
          <w:r>
            <w:rPr>
              <w:sz w:val="24"/>
            </w:rPr>
            <w:lastRenderedPageBreak/>
            <w:t>Zusammenfassung der Aufgabe:</w:t>
          </w:r>
        </w:p>
        <w:p w14:paraId="517B416D" w14:textId="0089E52B" w:rsidR="005A6219" w:rsidRDefault="005A6219">
          <w:pPr>
            <w:rPr>
              <w:sz w:val="24"/>
            </w:rPr>
          </w:pPr>
        </w:p>
        <w:p w14:paraId="45294BAF" w14:textId="77777777" w:rsidR="005A6219" w:rsidRDefault="005A6219">
          <w:pPr>
            <w:rPr>
              <w:sz w:val="24"/>
            </w:rPr>
          </w:pPr>
        </w:p>
        <w:p w14:paraId="5012BCA0" w14:textId="6E8CE28D" w:rsidR="005A6219" w:rsidRDefault="005A6219">
          <w:pPr>
            <w:rPr>
              <w:sz w:val="24"/>
            </w:rPr>
          </w:pPr>
          <w:r>
            <w:rPr>
              <w:sz w:val="24"/>
            </w:rPr>
            <w:t xml:space="preserve">Erstellen der ersten Tabellen mit Textfarben und </w:t>
          </w:r>
          <w:proofErr w:type="spellStart"/>
          <w:r w:rsidR="00D76BEC">
            <w:rPr>
              <w:sz w:val="24"/>
            </w:rPr>
            <w:t>B</w:t>
          </w:r>
          <w:r>
            <w:rPr>
              <w:sz w:val="24"/>
            </w:rPr>
            <w:t>orderfarben</w:t>
          </w:r>
          <w:proofErr w:type="spellEnd"/>
        </w:p>
        <w:p w14:paraId="1F51B993" w14:textId="1D490490" w:rsidR="00523303" w:rsidRDefault="00523303">
          <w:pPr>
            <w:rPr>
              <w:sz w:val="24"/>
            </w:rPr>
          </w:pPr>
        </w:p>
        <w:p w14:paraId="1540B8B8" w14:textId="77777777" w:rsidR="00523303" w:rsidRDefault="00523303">
          <w:pPr>
            <w:rPr>
              <w:sz w:val="24"/>
            </w:rPr>
          </w:pPr>
        </w:p>
        <w:p w14:paraId="3CC691E0" w14:textId="77777777" w:rsidR="00523303" w:rsidRDefault="00523303">
          <w:pPr>
            <w:rPr>
              <w:sz w:val="24"/>
            </w:rPr>
          </w:pPr>
        </w:p>
        <w:p w14:paraId="5EB1C8AF" w14:textId="77777777" w:rsidR="00523303" w:rsidRDefault="00523303">
          <w:pPr>
            <w:rPr>
              <w:sz w:val="24"/>
            </w:rPr>
          </w:pPr>
        </w:p>
        <w:p w14:paraId="1C3E2B0E" w14:textId="77777777" w:rsidR="00523303" w:rsidRDefault="00523303">
          <w:pPr>
            <w:rPr>
              <w:sz w:val="24"/>
            </w:rPr>
          </w:pPr>
        </w:p>
        <w:p w14:paraId="4B75ACAC" w14:textId="77777777" w:rsidR="00523303" w:rsidRDefault="00523303">
          <w:pPr>
            <w:rPr>
              <w:sz w:val="24"/>
            </w:rPr>
          </w:pPr>
        </w:p>
        <w:p w14:paraId="2610BB89" w14:textId="77777777" w:rsidR="00523303" w:rsidRDefault="00523303">
          <w:pPr>
            <w:rPr>
              <w:sz w:val="24"/>
            </w:rPr>
          </w:pPr>
        </w:p>
        <w:p w14:paraId="29446BBB" w14:textId="77777777" w:rsidR="00523303" w:rsidRDefault="00523303">
          <w:pPr>
            <w:rPr>
              <w:sz w:val="24"/>
            </w:rPr>
          </w:pPr>
        </w:p>
        <w:p w14:paraId="45312D81" w14:textId="77777777" w:rsidR="00523303" w:rsidRDefault="00523303">
          <w:pPr>
            <w:rPr>
              <w:sz w:val="24"/>
            </w:rPr>
          </w:pPr>
        </w:p>
        <w:p w14:paraId="705123C5" w14:textId="77777777" w:rsidR="00523303" w:rsidRDefault="00523303">
          <w:pPr>
            <w:rPr>
              <w:sz w:val="24"/>
            </w:rPr>
          </w:pPr>
        </w:p>
        <w:p w14:paraId="794E4CB2" w14:textId="77777777" w:rsidR="00523303" w:rsidRDefault="00523303">
          <w:pPr>
            <w:rPr>
              <w:sz w:val="24"/>
            </w:rPr>
          </w:pPr>
        </w:p>
        <w:p w14:paraId="1A1A5C67" w14:textId="77777777" w:rsidR="00523303" w:rsidRDefault="00523303">
          <w:pPr>
            <w:rPr>
              <w:sz w:val="24"/>
            </w:rPr>
          </w:pPr>
        </w:p>
        <w:p w14:paraId="3A98D2C9" w14:textId="77777777" w:rsidR="00523303" w:rsidRDefault="00523303">
          <w:pPr>
            <w:rPr>
              <w:sz w:val="24"/>
            </w:rPr>
          </w:pPr>
        </w:p>
        <w:p w14:paraId="5D47B5FD" w14:textId="77777777" w:rsidR="00523303" w:rsidRDefault="00523303">
          <w:pPr>
            <w:rPr>
              <w:sz w:val="24"/>
            </w:rPr>
          </w:pPr>
        </w:p>
        <w:p w14:paraId="3F971E9E" w14:textId="77777777" w:rsidR="00523303" w:rsidRDefault="00523303">
          <w:pPr>
            <w:rPr>
              <w:sz w:val="24"/>
            </w:rPr>
          </w:pPr>
        </w:p>
        <w:p w14:paraId="4639D76D" w14:textId="77777777" w:rsidR="00523303" w:rsidRDefault="00523303">
          <w:pPr>
            <w:rPr>
              <w:sz w:val="24"/>
            </w:rPr>
          </w:pPr>
        </w:p>
        <w:p w14:paraId="0738BA7F" w14:textId="77777777" w:rsidR="00523303" w:rsidRDefault="00523303">
          <w:pPr>
            <w:rPr>
              <w:sz w:val="24"/>
            </w:rPr>
          </w:pPr>
        </w:p>
        <w:p w14:paraId="7E63308A" w14:textId="77777777" w:rsidR="00523303" w:rsidRDefault="00523303">
          <w:pPr>
            <w:rPr>
              <w:sz w:val="24"/>
            </w:rPr>
          </w:pPr>
        </w:p>
        <w:p w14:paraId="3C9A39A4" w14:textId="77777777" w:rsidR="00523303" w:rsidRDefault="00523303">
          <w:pPr>
            <w:rPr>
              <w:sz w:val="24"/>
            </w:rPr>
          </w:pPr>
        </w:p>
        <w:p w14:paraId="7F09494A" w14:textId="77777777" w:rsidR="00523303" w:rsidRDefault="00523303">
          <w:pPr>
            <w:rPr>
              <w:sz w:val="24"/>
            </w:rPr>
          </w:pPr>
        </w:p>
        <w:p w14:paraId="145BC155" w14:textId="77777777" w:rsidR="00523303" w:rsidRDefault="00523303">
          <w:pPr>
            <w:rPr>
              <w:sz w:val="24"/>
            </w:rPr>
          </w:pPr>
        </w:p>
        <w:p w14:paraId="763722EC" w14:textId="77777777" w:rsidR="00523303" w:rsidRDefault="00523303">
          <w:pPr>
            <w:rPr>
              <w:sz w:val="24"/>
            </w:rPr>
          </w:pPr>
        </w:p>
        <w:p w14:paraId="09AFC97F" w14:textId="77777777" w:rsidR="00523303" w:rsidRDefault="00523303">
          <w:pPr>
            <w:rPr>
              <w:sz w:val="24"/>
            </w:rPr>
          </w:pPr>
        </w:p>
        <w:p w14:paraId="06442849" w14:textId="77777777" w:rsidR="00523303" w:rsidRDefault="00523303">
          <w:pPr>
            <w:rPr>
              <w:sz w:val="24"/>
            </w:rPr>
          </w:pPr>
        </w:p>
        <w:p w14:paraId="0C03706C" w14:textId="77777777" w:rsidR="00523303" w:rsidRDefault="00523303">
          <w:pPr>
            <w:rPr>
              <w:sz w:val="24"/>
            </w:rPr>
          </w:pPr>
        </w:p>
        <w:p w14:paraId="4672A357" w14:textId="77777777" w:rsidR="00523303" w:rsidRDefault="00523303">
          <w:pPr>
            <w:rPr>
              <w:sz w:val="24"/>
            </w:rPr>
          </w:pPr>
        </w:p>
        <w:p w14:paraId="5C2E4676" w14:textId="77777777" w:rsidR="00523303" w:rsidRDefault="00523303">
          <w:pPr>
            <w:rPr>
              <w:sz w:val="24"/>
            </w:rPr>
          </w:pPr>
        </w:p>
        <w:p w14:paraId="446EED06" w14:textId="77777777" w:rsidR="00523303" w:rsidRDefault="00523303">
          <w:pPr>
            <w:rPr>
              <w:sz w:val="24"/>
            </w:rPr>
          </w:pPr>
        </w:p>
        <w:p w14:paraId="6EFECB12" w14:textId="77777777" w:rsidR="00523303" w:rsidRDefault="00523303">
          <w:pPr>
            <w:rPr>
              <w:sz w:val="24"/>
            </w:rPr>
          </w:pPr>
        </w:p>
        <w:p w14:paraId="76B78B7F" w14:textId="77777777" w:rsidR="00523303" w:rsidRDefault="00523303">
          <w:pPr>
            <w:rPr>
              <w:sz w:val="24"/>
            </w:rPr>
          </w:pPr>
        </w:p>
        <w:p w14:paraId="2473FD3F" w14:textId="77777777" w:rsidR="00523303" w:rsidRDefault="00523303">
          <w:pPr>
            <w:rPr>
              <w:sz w:val="24"/>
            </w:rPr>
          </w:pPr>
        </w:p>
        <w:p w14:paraId="4385CA59" w14:textId="77777777" w:rsidR="00523303" w:rsidRDefault="00523303">
          <w:pPr>
            <w:rPr>
              <w:sz w:val="24"/>
            </w:rPr>
          </w:pPr>
        </w:p>
        <w:p w14:paraId="570CB1D8" w14:textId="77777777" w:rsidR="00523303" w:rsidRDefault="00523303">
          <w:pPr>
            <w:rPr>
              <w:sz w:val="24"/>
            </w:rPr>
          </w:pPr>
        </w:p>
        <w:p w14:paraId="7A42D94C" w14:textId="77777777" w:rsidR="00523303" w:rsidRDefault="00523303">
          <w:pPr>
            <w:rPr>
              <w:sz w:val="24"/>
            </w:rPr>
          </w:pPr>
        </w:p>
        <w:p w14:paraId="4DAB4081" w14:textId="77777777" w:rsidR="00523303" w:rsidRDefault="00523303">
          <w:pPr>
            <w:rPr>
              <w:sz w:val="24"/>
            </w:rPr>
          </w:pPr>
        </w:p>
        <w:p w14:paraId="66AC7DB3" w14:textId="77777777" w:rsidR="00523303" w:rsidRDefault="00523303">
          <w:pPr>
            <w:rPr>
              <w:sz w:val="24"/>
            </w:rPr>
          </w:pPr>
        </w:p>
        <w:p w14:paraId="15F62A64" w14:textId="77777777" w:rsidR="00523303" w:rsidRDefault="00523303">
          <w:pPr>
            <w:rPr>
              <w:sz w:val="24"/>
            </w:rPr>
          </w:pPr>
        </w:p>
        <w:p w14:paraId="62E78437" w14:textId="77777777" w:rsidR="00523303" w:rsidRDefault="00523303">
          <w:pPr>
            <w:rPr>
              <w:sz w:val="24"/>
            </w:rPr>
          </w:pPr>
        </w:p>
        <w:p w14:paraId="24B95A9C" w14:textId="77777777" w:rsidR="00523303" w:rsidRDefault="00523303">
          <w:pPr>
            <w:rPr>
              <w:sz w:val="24"/>
            </w:rPr>
          </w:pPr>
        </w:p>
        <w:p w14:paraId="257E4D36" w14:textId="77777777" w:rsidR="00523303" w:rsidRDefault="00523303">
          <w:pPr>
            <w:rPr>
              <w:sz w:val="24"/>
            </w:rPr>
          </w:pPr>
        </w:p>
        <w:p w14:paraId="2C5300E8" w14:textId="77777777" w:rsidR="00523303" w:rsidRDefault="00523303">
          <w:pPr>
            <w:rPr>
              <w:sz w:val="24"/>
            </w:rPr>
          </w:pPr>
        </w:p>
        <w:p w14:paraId="1E1CFE0B" w14:textId="77777777" w:rsidR="00523303" w:rsidRDefault="00523303">
          <w:pPr>
            <w:rPr>
              <w:sz w:val="24"/>
            </w:rPr>
          </w:pPr>
        </w:p>
        <w:p w14:paraId="21A3564D" w14:textId="77777777" w:rsidR="00523303" w:rsidRDefault="00523303">
          <w:pPr>
            <w:rPr>
              <w:sz w:val="24"/>
            </w:rPr>
          </w:pPr>
        </w:p>
        <w:p w14:paraId="367A33A8" w14:textId="77777777" w:rsidR="00523303" w:rsidRDefault="00523303">
          <w:pPr>
            <w:rPr>
              <w:sz w:val="24"/>
            </w:rPr>
          </w:pPr>
        </w:p>
        <w:p w14:paraId="25A9CAA3" w14:textId="77777777" w:rsidR="00523303" w:rsidRDefault="00523303">
          <w:pPr>
            <w:rPr>
              <w:sz w:val="24"/>
            </w:rPr>
          </w:pPr>
        </w:p>
        <w:p w14:paraId="1F14781C" w14:textId="77777777" w:rsidR="00523303" w:rsidRDefault="00523303">
          <w:pPr>
            <w:rPr>
              <w:sz w:val="24"/>
            </w:rPr>
          </w:pPr>
        </w:p>
        <w:p w14:paraId="00DC795B" w14:textId="77777777" w:rsidR="00523303" w:rsidRDefault="00523303">
          <w:pPr>
            <w:rPr>
              <w:sz w:val="24"/>
            </w:rPr>
          </w:pPr>
        </w:p>
        <w:p w14:paraId="1642944F" w14:textId="77777777" w:rsidR="00523303" w:rsidRDefault="00523303">
          <w:pPr>
            <w:rPr>
              <w:sz w:val="24"/>
            </w:rPr>
          </w:pPr>
        </w:p>
        <w:p w14:paraId="2427FFEA" w14:textId="77777777" w:rsidR="00523303" w:rsidRDefault="00523303">
          <w:pPr>
            <w:rPr>
              <w:sz w:val="24"/>
            </w:rPr>
          </w:pPr>
        </w:p>
        <w:p w14:paraId="424AF2F8" w14:textId="77777777" w:rsidR="00523303" w:rsidRDefault="00523303">
          <w:pPr>
            <w:rPr>
              <w:sz w:val="24"/>
            </w:rPr>
          </w:pPr>
        </w:p>
        <w:p w14:paraId="1144688F" w14:textId="2D918292" w:rsidR="00425E6A" w:rsidRDefault="009F4B22">
          <w:pPr>
            <w:rPr>
              <w:sz w:val="24"/>
            </w:rPr>
          </w:pP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EndPr/>
      <w:sdtContent>
        <w:p w14:paraId="086BF2A5" w14:textId="23F18487" w:rsidR="00516B8C" w:rsidRPr="00523303" w:rsidRDefault="00516B8C">
          <w:pPr>
            <w:pStyle w:val="Inhaltsverzeichnisberschrift"/>
            <w:rPr>
              <w:rFonts w:ascii="Arial" w:eastAsiaTheme="minorHAnsi" w:hAnsi="Arial" w:cstheme="minorBidi"/>
              <w:b w:val="0"/>
              <w:bCs w:val="0"/>
              <w:color w:val="auto"/>
              <w:sz w:val="20"/>
              <w:szCs w:val="22"/>
            </w:rPr>
          </w:pPr>
          <w:r w:rsidRPr="00895E57">
            <w:rPr>
              <w:sz w:val="24"/>
              <w:szCs w:val="24"/>
            </w:rPr>
            <w:t>Inhaltsverzeichnis</w:t>
          </w:r>
        </w:p>
        <w:p w14:paraId="5789C7A0" w14:textId="0FE4ACD7" w:rsidR="00371ADA" w:rsidRDefault="00C92B9D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 w:rsidR="00516B8C">
            <w:instrText xml:space="preserve"> TOC \o "1-3" \h \z \u </w:instrText>
          </w:r>
          <w:r>
            <w:fldChar w:fldCharType="separate"/>
          </w:r>
          <w:hyperlink w:anchor="_Toc115857005" w:history="1">
            <w:r w:rsidR="00371ADA" w:rsidRPr="00B259F4">
              <w:rPr>
                <w:rStyle w:val="Hyperlink"/>
                <w:noProof/>
              </w:rPr>
              <w:t>1.</w:t>
            </w:r>
            <w:r w:rsidR="00371ADA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371ADA" w:rsidRPr="00B259F4">
              <w:rPr>
                <w:rStyle w:val="Hyperlink"/>
                <w:noProof/>
              </w:rPr>
              <w:t>Aufbau</w:t>
            </w:r>
            <w:r w:rsidR="00371ADA">
              <w:rPr>
                <w:noProof/>
                <w:webHidden/>
              </w:rPr>
              <w:tab/>
            </w:r>
            <w:r w:rsidR="00371ADA">
              <w:rPr>
                <w:noProof/>
                <w:webHidden/>
              </w:rPr>
              <w:fldChar w:fldCharType="begin"/>
            </w:r>
            <w:r w:rsidR="00371ADA">
              <w:rPr>
                <w:noProof/>
                <w:webHidden/>
              </w:rPr>
              <w:instrText xml:space="preserve"> PAGEREF _Toc115857005 \h </w:instrText>
            </w:r>
            <w:r w:rsidR="00371ADA">
              <w:rPr>
                <w:noProof/>
                <w:webHidden/>
              </w:rPr>
            </w:r>
            <w:r w:rsidR="00371ADA">
              <w:rPr>
                <w:noProof/>
                <w:webHidden/>
              </w:rPr>
              <w:fldChar w:fldCharType="separate"/>
            </w:r>
            <w:r w:rsidR="008219B2">
              <w:rPr>
                <w:noProof/>
                <w:webHidden/>
              </w:rPr>
              <w:t>3</w:t>
            </w:r>
            <w:r w:rsidR="00371ADA">
              <w:rPr>
                <w:noProof/>
                <w:webHidden/>
              </w:rPr>
              <w:fldChar w:fldCharType="end"/>
            </w:r>
          </w:hyperlink>
        </w:p>
        <w:p w14:paraId="5BBC2BDA" w14:textId="48AC5BFB" w:rsidR="00371ADA" w:rsidRDefault="009F4B22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5857006" w:history="1">
            <w:r w:rsidR="00371ADA" w:rsidRPr="00B259F4">
              <w:rPr>
                <w:rStyle w:val="Hyperlink"/>
                <w:noProof/>
              </w:rPr>
              <w:t>2.</w:t>
            </w:r>
            <w:r w:rsidR="00371ADA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371ADA" w:rsidRPr="00B259F4">
              <w:rPr>
                <w:rStyle w:val="Hyperlink"/>
                <w:noProof/>
              </w:rPr>
              <w:t>Quellenangabe</w:t>
            </w:r>
            <w:r w:rsidR="00371ADA">
              <w:rPr>
                <w:noProof/>
                <w:webHidden/>
              </w:rPr>
              <w:tab/>
            </w:r>
            <w:r w:rsidR="00371ADA">
              <w:rPr>
                <w:noProof/>
                <w:webHidden/>
              </w:rPr>
              <w:fldChar w:fldCharType="begin"/>
            </w:r>
            <w:r w:rsidR="00371ADA">
              <w:rPr>
                <w:noProof/>
                <w:webHidden/>
              </w:rPr>
              <w:instrText xml:space="preserve"> PAGEREF _Toc115857006 \h </w:instrText>
            </w:r>
            <w:r w:rsidR="00371ADA">
              <w:rPr>
                <w:noProof/>
                <w:webHidden/>
              </w:rPr>
            </w:r>
            <w:r w:rsidR="00371ADA">
              <w:rPr>
                <w:noProof/>
                <w:webHidden/>
              </w:rPr>
              <w:fldChar w:fldCharType="separate"/>
            </w:r>
            <w:r w:rsidR="008219B2">
              <w:rPr>
                <w:noProof/>
                <w:webHidden/>
              </w:rPr>
              <w:t>6</w:t>
            </w:r>
            <w:r w:rsidR="00371ADA">
              <w:rPr>
                <w:noProof/>
                <w:webHidden/>
              </w:rPr>
              <w:fldChar w:fldCharType="end"/>
            </w:r>
          </w:hyperlink>
        </w:p>
        <w:p w14:paraId="13DB0BE4" w14:textId="5CEB2528" w:rsidR="00516B8C" w:rsidRDefault="00C92B9D">
          <w:r>
            <w:fldChar w:fldCharType="end"/>
          </w:r>
        </w:p>
      </w:sdtContent>
    </w:sdt>
    <w:p w14:paraId="2527C485" w14:textId="1AE69D54" w:rsidR="00DD6458" w:rsidRDefault="00EA56AE" w:rsidP="00321263">
      <w:r>
        <w:br w:type="page"/>
      </w:r>
    </w:p>
    <w:p w14:paraId="34A05B4F" w14:textId="55B50451" w:rsidR="00894BEC" w:rsidRPr="00267769" w:rsidRDefault="00894BEC" w:rsidP="00EE1806">
      <w:pPr>
        <w:pStyle w:val="berschrift1"/>
      </w:pPr>
    </w:p>
    <w:p w14:paraId="2E81D5E5" w14:textId="3866B8EC" w:rsidR="00767F27" w:rsidRDefault="00EE1806" w:rsidP="00130FFB">
      <w:pPr>
        <w:pStyle w:val="berschrift1"/>
        <w:numPr>
          <w:ilvl w:val="0"/>
          <w:numId w:val="15"/>
        </w:numPr>
      </w:pPr>
      <w:r>
        <w:t xml:space="preserve"> </w:t>
      </w:r>
      <w:bookmarkStart w:id="0" w:name="_Toc115857005"/>
      <w:r w:rsidR="00371ADA">
        <w:t>Aufbau</w:t>
      </w:r>
      <w:bookmarkEnd w:id="0"/>
    </w:p>
    <w:p w14:paraId="57D11292" w14:textId="0AC246E8" w:rsidR="00BE0475" w:rsidRDefault="00BE0475" w:rsidP="00BE0475"/>
    <w:p w14:paraId="5A26D9EB" w14:textId="055CFE1A" w:rsidR="00BE0475" w:rsidRDefault="00BE0475" w:rsidP="00BE0475">
      <w:r w:rsidRPr="00BE0475">
        <w:rPr>
          <w:noProof/>
        </w:rPr>
        <w:drawing>
          <wp:inline distT="0" distB="0" distL="0" distR="0" wp14:anchorId="5B8CD089" wp14:editId="4428EE3D">
            <wp:extent cx="5174428" cy="3459780"/>
            <wp:effectExtent l="0" t="0" r="762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03EF" w14:textId="7F93C2BF" w:rsidR="00BE0475" w:rsidRDefault="00BE0475" w:rsidP="00BE0475">
      <w:r>
        <w:t>Endprodukt</w:t>
      </w:r>
    </w:p>
    <w:p w14:paraId="62A30A27" w14:textId="258D2656" w:rsidR="00BE0475" w:rsidRDefault="00BE0475" w:rsidP="00BE0475">
      <w:r>
        <w:t>Unsichtbare Tabelle:</w:t>
      </w:r>
    </w:p>
    <w:p w14:paraId="3304828A" w14:textId="24B37638" w:rsidR="00BE0475" w:rsidRDefault="00BE0475" w:rsidP="00BE0475">
      <w:r w:rsidRPr="00BE0475">
        <w:rPr>
          <w:noProof/>
        </w:rPr>
        <w:drawing>
          <wp:inline distT="0" distB="0" distL="0" distR="0" wp14:anchorId="48B0A7BC" wp14:editId="3C1FA2C0">
            <wp:extent cx="2583404" cy="327688"/>
            <wp:effectExtent l="0" t="0" r="762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D5A" w14:textId="590936EF" w:rsidR="00BE0475" w:rsidRDefault="00BE0475" w:rsidP="00BE0475">
      <w:r>
        <w:t>Meine unsichtbare Tabelle besteht aus einer Tabelle ohne Border.</w:t>
      </w:r>
    </w:p>
    <w:p w14:paraId="518D466A" w14:textId="75F2C84A" w:rsidR="00BE0475" w:rsidRDefault="00BE0475" w:rsidP="00BE0475">
      <w:r>
        <w:t>In der linken &lt;</w:t>
      </w:r>
      <w:proofErr w:type="spellStart"/>
      <w:r>
        <w:t>td</w:t>
      </w:r>
      <w:proofErr w:type="spellEnd"/>
      <w:r>
        <w:t>&gt; ist eine eigene Tabelle (siehe Bild) das gleiche mit der rechten &lt;td&gt;.</w:t>
      </w:r>
    </w:p>
    <w:p w14:paraId="6FD55391" w14:textId="65F3CAE0" w:rsidR="00BE0475" w:rsidRDefault="00BE0475" w:rsidP="00BE0475"/>
    <w:p w14:paraId="54BACE1D" w14:textId="1D82071A" w:rsidR="00BE0475" w:rsidRDefault="00BE0475" w:rsidP="00BE0475"/>
    <w:p w14:paraId="20573EBF" w14:textId="4E0EF81B" w:rsidR="00BE0475" w:rsidRDefault="00BE0475" w:rsidP="00BE0475"/>
    <w:p w14:paraId="2F511208" w14:textId="12D74CEA" w:rsidR="00BE0475" w:rsidRDefault="00BE0475" w:rsidP="00BE0475"/>
    <w:p w14:paraId="4F9B98F8" w14:textId="24AF50C3" w:rsidR="00BE0475" w:rsidRDefault="00BE0475" w:rsidP="00BE0475"/>
    <w:p w14:paraId="74BA2200" w14:textId="23B7600C" w:rsidR="00BE0475" w:rsidRDefault="00BE0475" w:rsidP="00BE0475"/>
    <w:p w14:paraId="4CEC848D" w14:textId="28A5E70C" w:rsidR="00BE0475" w:rsidRDefault="00BE0475" w:rsidP="00BE0475"/>
    <w:p w14:paraId="7F9D7852" w14:textId="571DCE22" w:rsidR="00BE0475" w:rsidRDefault="00BE0475" w:rsidP="00BE0475"/>
    <w:p w14:paraId="2D79E15E" w14:textId="37C7A605" w:rsidR="00BE0475" w:rsidRDefault="00BE0475" w:rsidP="00BE0475"/>
    <w:p w14:paraId="0138E39D" w14:textId="7E80B0AF" w:rsidR="00BE0475" w:rsidRDefault="00BE0475" w:rsidP="00BE0475"/>
    <w:p w14:paraId="2A0721B0" w14:textId="6EA4228B" w:rsidR="00BE0475" w:rsidRDefault="00BE0475" w:rsidP="00BE0475"/>
    <w:p w14:paraId="29CE24E2" w14:textId="6469CBA4" w:rsidR="00BE0475" w:rsidRDefault="00BE0475" w:rsidP="00BE0475"/>
    <w:p w14:paraId="49B62EBD" w14:textId="6D2BF288" w:rsidR="00BE0475" w:rsidRDefault="00BE0475" w:rsidP="00BE0475"/>
    <w:p w14:paraId="4A043E7F" w14:textId="1FDE67FA" w:rsidR="00BE0475" w:rsidRDefault="00BE0475" w:rsidP="00BE0475"/>
    <w:p w14:paraId="3247B37E" w14:textId="03BDC22B" w:rsidR="00BE0475" w:rsidRDefault="00BE0475" w:rsidP="00BE0475"/>
    <w:p w14:paraId="21CE937C" w14:textId="0CFCC7CE" w:rsidR="00BE0475" w:rsidRDefault="00BE0475" w:rsidP="00BE0475"/>
    <w:p w14:paraId="5889CF73" w14:textId="39E84FA9" w:rsidR="00BE0475" w:rsidRDefault="00BE0475" w:rsidP="00BE0475"/>
    <w:p w14:paraId="2044DAEA" w14:textId="0C8F18A8" w:rsidR="00BE0475" w:rsidRDefault="00BE0475" w:rsidP="00BE0475"/>
    <w:p w14:paraId="68B189BE" w14:textId="7DFE3E5F" w:rsidR="00BE0475" w:rsidRDefault="00BE0475" w:rsidP="00BE0475"/>
    <w:p w14:paraId="1DABC87C" w14:textId="62370E31" w:rsidR="00BE0475" w:rsidRDefault="00BE0475" w:rsidP="00BE0475"/>
    <w:p w14:paraId="75286323" w14:textId="297020CA" w:rsidR="00BE0475" w:rsidRDefault="00BE0475" w:rsidP="00BE0475"/>
    <w:p w14:paraId="4DA6AE96" w14:textId="0E849C18" w:rsidR="00BE0475" w:rsidRDefault="00BE0475" w:rsidP="00BE0475"/>
    <w:p w14:paraId="1064F1E7" w14:textId="0BA0F2B4" w:rsidR="00BE0475" w:rsidRDefault="00BE0475" w:rsidP="00BE0475"/>
    <w:p w14:paraId="388B9751" w14:textId="5E38D38B" w:rsidR="00BE0475" w:rsidRDefault="00BE0475" w:rsidP="00BE0475"/>
    <w:p w14:paraId="45186286" w14:textId="53887F27" w:rsidR="00BE0475" w:rsidRDefault="00BE0475" w:rsidP="00BE0475"/>
    <w:p w14:paraId="3682D828" w14:textId="77777777" w:rsidR="00BE0475" w:rsidRPr="00BE0475" w:rsidRDefault="00BE0475" w:rsidP="00BE0475"/>
    <w:p w14:paraId="3FA5B843" w14:textId="23A58C9A" w:rsidR="00130FFB" w:rsidRDefault="00130FFB" w:rsidP="00130FFB">
      <w:r w:rsidRPr="00130FFB">
        <w:rPr>
          <w:noProof/>
        </w:rPr>
        <w:drawing>
          <wp:inline distT="0" distB="0" distL="0" distR="0" wp14:anchorId="51DCBF7B" wp14:editId="1CAABF9B">
            <wp:extent cx="3848433" cy="304826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ADA">
        <w:t xml:space="preserve"> </w:t>
      </w:r>
      <w:r w:rsidR="00371ADA">
        <w:sym w:font="Wingdings" w:char="F0DF"/>
      </w:r>
      <w:r w:rsidR="00371ADA">
        <w:t>Überschriften der Tabellen Farbe Gelb</w:t>
      </w:r>
    </w:p>
    <w:p w14:paraId="210FAD64" w14:textId="619BC3FD" w:rsidR="00371ADA" w:rsidRDefault="00371ADA" w:rsidP="00130FFB">
      <w:r w:rsidRPr="00371ADA">
        <w:rPr>
          <w:noProof/>
        </w:rPr>
        <w:drawing>
          <wp:inline distT="0" distB="0" distL="0" distR="0" wp14:anchorId="085F9446" wp14:editId="55C7FC19">
            <wp:extent cx="4656223" cy="15241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EA4" w14:textId="71AA7B54" w:rsidR="00371ADA" w:rsidRPr="00130FFB" w:rsidRDefault="00371ADA" w:rsidP="00130FFB">
      <w:r w:rsidRPr="00371ADA">
        <w:rPr>
          <w:noProof/>
        </w:rPr>
        <w:drawing>
          <wp:inline distT="0" distB="0" distL="0" distR="0" wp14:anchorId="1F163798" wp14:editId="325F7D30">
            <wp:extent cx="2027096" cy="3193057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</w:t>
      </w:r>
      <w:proofErr w:type="gramStart"/>
      <w:r>
        <w:t>T</w:t>
      </w:r>
      <w:r w:rsidR="005A6219">
        <w:t xml:space="preserve">abelle </w:t>
      </w:r>
      <w:r w:rsidR="00D76BEC">
        <w:t xml:space="preserve"> 1</w:t>
      </w:r>
      <w:proofErr w:type="gramEnd"/>
    </w:p>
    <w:p w14:paraId="2FFC52C5" w14:textId="73E87FBD" w:rsidR="005A6219" w:rsidRDefault="005A6219" w:rsidP="005A6219">
      <w:r w:rsidRPr="005A6219">
        <w:rPr>
          <w:noProof/>
        </w:rPr>
        <w:drawing>
          <wp:inline distT="0" distB="0" distL="0" distR="0" wp14:anchorId="137C695D" wp14:editId="26E2D84C">
            <wp:extent cx="4648603" cy="271295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7D82" w14:textId="746B92F6" w:rsidR="005A6219" w:rsidRDefault="005A6219" w:rsidP="005A6219"/>
    <w:p w14:paraId="5DF1DE6D" w14:textId="22EEED91" w:rsidR="005A6219" w:rsidRDefault="005A6219" w:rsidP="005A6219"/>
    <w:p w14:paraId="431C91B7" w14:textId="3A0F029B" w:rsidR="005A6219" w:rsidRDefault="005A6219" w:rsidP="005A6219"/>
    <w:p w14:paraId="6CE3C813" w14:textId="797F83F3" w:rsidR="005A6219" w:rsidRDefault="005A6219" w:rsidP="005A6219"/>
    <w:p w14:paraId="2BF5F5A4" w14:textId="77777777" w:rsidR="005A6219" w:rsidRDefault="005A6219" w:rsidP="005A6219"/>
    <w:p w14:paraId="3396C515" w14:textId="16E2322F" w:rsidR="005A6219" w:rsidRDefault="005A6219" w:rsidP="005A6219">
      <w:r w:rsidRPr="005A6219">
        <w:rPr>
          <w:noProof/>
        </w:rPr>
        <w:lastRenderedPageBreak/>
        <w:drawing>
          <wp:inline distT="0" distB="0" distL="0" distR="0" wp14:anchorId="58193D1C" wp14:editId="5B4A5082">
            <wp:extent cx="1958510" cy="815411"/>
            <wp:effectExtent l="0" t="0" r="381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Farbe der Border und des Textes sowie rechte Spalte am rechten Rand</w:t>
      </w:r>
    </w:p>
    <w:p w14:paraId="5E37F8E1" w14:textId="15DD71DE" w:rsidR="005A6219" w:rsidRDefault="005A6219" w:rsidP="005A6219">
      <w:r w:rsidRPr="005A6219">
        <w:rPr>
          <w:noProof/>
        </w:rPr>
        <w:drawing>
          <wp:inline distT="0" distB="0" distL="0" distR="0" wp14:anchorId="75DCE599" wp14:editId="366110B3">
            <wp:extent cx="2164268" cy="251482"/>
            <wp:effectExtent l="0" t="0" r="762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A97" w14:textId="3EA51786" w:rsidR="005A6219" w:rsidRDefault="005A6219" w:rsidP="005A6219">
      <w:r w:rsidRPr="005A6219">
        <w:rPr>
          <w:noProof/>
        </w:rPr>
        <w:drawing>
          <wp:inline distT="0" distB="0" distL="0" distR="0" wp14:anchorId="3FAFED1F" wp14:editId="5B28933B">
            <wp:extent cx="1486029" cy="243861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4865" w14:textId="5578AD10" w:rsidR="005A6219" w:rsidRDefault="005A6219" w:rsidP="005A6219">
      <w:r w:rsidRPr="005A6219">
        <w:rPr>
          <w:noProof/>
        </w:rPr>
        <w:drawing>
          <wp:inline distT="0" distB="0" distL="0" distR="0" wp14:anchorId="11942372" wp14:editId="7B207DB7">
            <wp:extent cx="1409822" cy="205758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3A1E" w14:textId="3A380B26" w:rsidR="005A6219" w:rsidRDefault="005A6219" w:rsidP="005A6219">
      <w:r w:rsidRPr="005A6219">
        <w:rPr>
          <w:noProof/>
        </w:rPr>
        <w:drawing>
          <wp:inline distT="0" distB="0" distL="0" distR="0" wp14:anchorId="55BB6533" wp14:editId="11264998">
            <wp:extent cx="2103302" cy="29415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Tabelle 2</w:t>
      </w:r>
    </w:p>
    <w:p w14:paraId="1310925D" w14:textId="1972B9FF" w:rsidR="005A6219" w:rsidRDefault="005A6219" w:rsidP="005A6219">
      <w:r w:rsidRPr="005A6219">
        <w:rPr>
          <w:noProof/>
        </w:rPr>
        <w:drawing>
          <wp:inline distT="0" distB="0" distL="0" distR="0" wp14:anchorId="5498DDBB" wp14:editId="077F35AA">
            <wp:extent cx="2202371" cy="2095682"/>
            <wp:effectExtent l="0" t="0" r="762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>Spaltenübergreifend und Textfarbe</w:t>
      </w:r>
    </w:p>
    <w:p w14:paraId="61563956" w14:textId="3C8918DF" w:rsidR="005A6219" w:rsidRDefault="005A6219" w:rsidP="005A6219">
      <w:r w:rsidRPr="005A6219">
        <w:rPr>
          <w:noProof/>
        </w:rPr>
        <w:drawing>
          <wp:inline distT="0" distB="0" distL="0" distR="0" wp14:anchorId="728BFAE6" wp14:editId="7F254C3A">
            <wp:extent cx="4846740" cy="2286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FA6" w14:textId="54EA44E1" w:rsidR="005A6219" w:rsidRDefault="005A6219" w:rsidP="005A6219"/>
    <w:p w14:paraId="3A6156A9" w14:textId="434672F4" w:rsidR="005A6219" w:rsidRDefault="005A6219" w:rsidP="005A6219"/>
    <w:p w14:paraId="00B4C127" w14:textId="322DB131" w:rsidR="005A6219" w:rsidRDefault="005A6219" w:rsidP="005A6219"/>
    <w:p w14:paraId="1DF37311" w14:textId="7A7C6D79" w:rsidR="005A6219" w:rsidRDefault="005A6219" w:rsidP="005A6219"/>
    <w:p w14:paraId="1280B40B" w14:textId="3A62284A" w:rsidR="005A6219" w:rsidRDefault="005A6219" w:rsidP="005A6219"/>
    <w:p w14:paraId="62B06DEE" w14:textId="737E0203" w:rsidR="005A6219" w:rsidRDefault="005A6219" w:rsidP="005A6219"/>
    <w:p w14:paraId="44202799" w14:textId="1AA0508C" w:rsidR="005A6219" w:rsidRDefault="005A6219" w:rsidP="005A6219"/>
    <w:p w14:paraId="133ED617" w14:textId="77777777" w:rsidR="005A6219" w:rsidRPr="005A6219" w:rsidRDefault="005A6219" w:rsidP="005A6219"/>
    <w:p w14:paraId="06EF39F7" w14:textId="088F2953" w:rsidR="00364D81" w:rsidRPr="00364D81" w:rsidRDefault="00364D81" w:rsidP="00BB2393">
      <w:pPr>
        <w:pStyle w:val="berschrift1"/>
        <w:numPr>
          <w:ilvl w:val="0"/>
          <w:numId w:val="15"/>
        </w:numPr>
      </w:pPr>
      <w:bookmarkStart w:id="1" w:name="_Toc115857006"/>
      <w:r>
        <w:lastRenderedPageBreak/>
        <w:t>Quellenangabe</w:t>
      </w:r>
      <w:bookmarkEnd w:id="1"/>
    </w:p>
    <w:p w14:paraId="1FE59458" w14:textId="77777777" w:rsidR="00267769" w:rsidRPr="00267769" w:rsidRDefault="00267769" w:rsidP="00267769"/>
    <w:p w14:paraId="0C5E4064" w14:textId="77777777" w:rsidR="00267769" w:rsidRPr="00267769" w:rsidRDefault="00267769" w:rsidP="00267769">
      <w:pPr>
        <w:pStyle w:val="berschrift1"/>
      </w:pPr>
    </w:p>
    <w:p w14:paraId="1CDEBA89" w14:textId="2A3DEF5F" w:rsidR="00267769" w:rsidRDefault="00267769" w:rsidP="00267769">
      <w:pPr>
        <w:rPr>
          <w:sz w:val="24"/>
          <w:szCs w:val="28"/>
        </w:rPr>
      </w:pPr>
    </w:p>
    <w:p w14:paraId="2514D74C" w14:textId="77777777" w:rsidR="00267769" w:rsidRDefault="00267769" w:rsidP="00267769">
      <w:pPr>
        <w:rPr>
          <w:sz w:val="24"/>
          <w:szCs w:val="28"/>
        </w:rPr>
      </w:pPr>
    </w:p>
    <w:p w14:paraId="404144A3" w14:textId="77777777" w:rsidR="00267769" w:rsidRPr="00267769" w:rsidRDefault="00267769" w:rsidP="00267769">
      <w:pPr>
        <w:pStyle w:val="berschrift1"/>
      </w:pPr>
    </w:p>
    <w:sectPr w:rsidR="00267769" w:rsidRPr="00267769" w:rsidSect="00F92CB4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9CF62" w14:textId="77777777" w:rsidR="009F4B22" w:rsidRDefault="009F4B22" w:rsidP="00310CE4">
      <w:r>
        <w:separator/>
      </w:r>
    </w:p>
  </w:endnote>
  <w:endnote w:type="continuationSeparator" w:id="0">
    <w:p w14:paraId="0EF22CCC" w14:textId="77777777" w:rsidR="009F4B22" w:rsidRDefault="009F4B22" w:rsidP="00310CE4">
      <w:r>
        <w:continuationSeparator/>
      </w:r>
    </w:p>
  </w:endnote>
  <w:endnote w:type="continuationNotice" w:id="1">
    <w:p w14:paraId="44577F85" w14:textId="77777777" w:rsidR="009F4B22" w:rsidRDefault="009F4B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EC627" w14:textId="77777777" w:rsidR="009F4B22" w:rsidRDefault="009F4B22" w:rsidP="00310CE4">
      <w:r>
        <w:separator/>
      </w:r>
    </w:p>
  </w:footnote>
  <w:footnote w:type="continuationSeparator" w:id="0">
    <w:p w14:paraId="2BA21802" w14:textId="77777777" w:rsidR="009F4B22" w:rsidRDefault="009F4B22" w:rsidP="00310CE4">
      <w:r>
        <w:continuationSeparator/>
      </w:r>
    </w:p>
  </w:footnote>
  <w:footnote w:type="continuationNotice" w:id="1">
    <w:p w14:paraId="3445E37E" w14:textId="77777777" w:rsidR="009F4B22" w:rsidRDefault="009F4B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252368EA" w:rsidR="00F92CB4" w:rsidRDefault="00F92CB4">
    <w:pPr>
      <w:pStyle w:val="Kopfzeile"/>
    </w:pPr>
    <w:r>
      <w:t>Florian Stocker                                                                                                                                        09/14/2022</w:t>
    </w:r>
  </w:p>
  <w:p w14:paraId="596728E8" w14:textId="0F192C4A" w:rsidR="00F92CB4" w:rsidRDefault="00F92CB4">
    <w:pPr>
      <w:pStyle w:val="Kopfzeile"/>
    </w:pPr>
    <w:r>
      <w:t xml:space="preserve">NTA </w:t>
    </w:r>
    <w:proofErr w:type="spellStart"/>
    <w:r>
      <w:t>Isny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8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14"/>
  </w:num>
  <w:num w:numId="9">
    <w:abstractNumId w:val="1"/>
  </w:num>
  <w:num w:numId="10">
    <w:abstractNumId w:val="12"/>
  </w:num>
  <w:num w:numId="11">
    <w:abstractNumId w:val="17"/>
    <w:lvlOverride w:ilvl="0">
      <w:startOverride w:val="1"/>
    </w:lvlOverride>
  </w:num>
  <w:num w:numId="12">
    <w:abstractNumId w:val="15"/>
  </w:num>
  <w:num w:numId="13">
    <w:abstractNumId w:val="16"/>
    <w:lvlOverride w:ilvl="0">
      <w:startOverride w:val="1"/>
    </w:lvlOverride>
  </w:num>
  <w:num w:numId="14">
    <w:abstractNumId w:val="8"/>
  </w:num>
  <w:num w:numId="15">
    <w:abstractNumId w:val="6"/>
  </w:num>
  <w:num w:numId="16">
    <w:abstractNumId w:val="2"/>
  </w:num>
  <w:num w:numId="17">
    <w:abstractNumId w:val="4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30FFB"/>
    <w:rsid w:val="0014015F"/>
    <w:rsid w:val="00142929"/>
    <w:rsid w:val="00152186"/>
    <w:rsid w:val="00165D3A"/>
    <w:rsid w:val="00170E1F"/>
    <w:rsid w:val="001841E1"/>
    <w:rsid w:val="00185B67"/>
    <w:rsid w:val="00187D47"/>
    <w:rsid w:val="0019205D"/>
    <w:rsid w:val="00193EFA"/>
    <w:rsid w:val="001A7123"/>
    <w:rsid w:val="001A716E"/>
    <w:rsid w:val="001A788F"/>
    <w:rsid w:val="001B28A2"/>
    <w:rsid w:val="001B40D2"/>
    <w:rsid w:val="001B5858"/>
    <w:rsid w:val="001C2430"/>
    <w:rsid w:val="001D4D0B"/>
    <w:rsid w:val="001E3E7A"/>
    <w:rsid w:val="001E54D9"/>
    <w:rsid w:val="001F0C25"/>
    <w:rsid w:val="001F1A4A"/>
    <w:rsid w:val="00205173"/>
    <w:rsid w:val="002073C1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1ADA"/>
    <w:rsid w:val="0037404A"/>
    <w:rsid w:val="00374FB9"/>
    <w:rsid w:val="00375548"/>
    <w:rsid w:val="003A1699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5E6A"/>
    <w:rsid w:val="00443BA1"/>
    <w:rsid w:val="00447186"/>
    <w:rsid w:val="00447315"/>
    <w:rsid w:val="00456D65"/>
    <w:rsid w:val="00475196"/>
    <w:rsid w:val="0048282D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A6219"/>
    <w:rsid w:val="005C4A66"/>
    <w:rsid w:val="005D2F8D"/>
    <w:rsid w:val="005D4D77"/>
    <w:rsid w:val="005D716E"/>
    <w:rsid w:val="00606A48"/>
    <w:rsid w:val="00610091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7785"/>
    <w:rsid w:val="006B1DA7"/>
    <w:rsid w:val="006B2252"/>
    <w:rsid w:val="006B6A97"/>
    <w:rsid w:val="006C5759"/>
    <w:rsid w:val="006D7B8B"/>
    <w:rsid w:val="006E2430"/>
    <w:rsid w:val="006E5558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3E46"/>
    <w:rsid w:val="007C62E3"/>
    <w:rsid w:val="007E5DC8"/>
    <w:rsid w:val="007E5EE3"/>
    <w:rsid w:val="007F1E47"/>
    <w:rsid w:val="007F4DE9"/>
    <w:rsid w:val="008037BB"/>
    <w:rsid w:val="00806A62"/>
    <w:rsid w:val="008219B2"/>
    <w:rsid w:val="00821DF9"/>
    <w:rsid w:val="00830287"/>
    <w:rsid w:val="00834896"/>
    <w:rsid w:val="00851012"/>
    <w:rsid w:val="00851773"/>
    <w:rsid w:val="008526DC"/>
    <w:rsid w:val="00852867"/>
    <w:rsid w:val="008548C2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131A"/>
    <w:rsid w:val="009D70C0"/>
    <w:rsid w:val="009E2200"/>
    <w:rsid w:val="009E6086"/>
    <w:rsid w:val="009F4B22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7156"/>
    <w:rsid w:val="00B57314"/>
    <w:rsid w:val="00B5764E"/>
    <w:rsid w:val="00B644A1"/>
    <w:rsid w:val="00B6495E"/>
    <w:rsid w:val="00B72E15"/>
    <w:rsid w:val="00B94D40"/>
    <w:rsid w:val="00BB2393"/>
    <w:rsid w:val="00BC4774"/>
    <w:rsid w:val="00BD00E7"/>
    <w:rsid w:val="00BD5E78"/>
    <w:rsid w:val="00BE0475"/>
    <w:rsid w:val="00BE225F"/>
    <w:rsid w:val="00C00F85"/>
    <w:rsid w:val="00C114C8"/>
    <w:rsid w:val="00C23176"/>
    <w:rsid w:val="00C31DCF"/>
    <w:rsid w:val="00C32542"/>
    <w:rsid w:val="00C374B4"/>
    <w:rsid w:val="00C51956"/>
    <w:rsid w:val="00C53B74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156F"/>
    <w:rsid w:val="00D75506"/>
    <w:rsid w:val="00D76BEC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7315"/>
    <w:rsid w:val="00EF1B96"/>
    <w:rsid w:val="00EF5546"/>
    <w:rsid w:val="00F0374A"/>
    <w:rsid w:val="00F04D69"/>
    <w:rsid w:val="00F11DA4"/>
    <w:rsid w:val="00F144B0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122EC7"/>
    <w:rsid w:val="00344F06"/>
    <w:rsid w:val="003E5355"/>
    <w:rsid w:val="003F1CB1"/>
    <w:rsid w:val="0040729B"/>
    <w:rsid w:val="007D47DF"/>
    <w:rsid w:val="00B37E38"/>
    <w:rsid w:val="00B464A9"/>
    <w:rsid w:val="00B8356F"/>
    <w:rsid w:val="00BE501E"/>
    <w:rsid w:val="00C03AA9"/>
    <w:rsid w:val="00C3586A"/>
    <w:rsid w:val="00E548CA"/>
    <w:rsid w:val="00EE60CE"/>
    <w:rsid w:val="00FA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1</Pages>
  <Words>138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5</cp:revision>
  <cp:lastPrinted>2022-10-05T08:28:00Z</cp:lastPrinted>
  <dcterms:created xsi:type="dcterms:W3CDTF">2022-10-05T08:23:00Z</dcterms:created>
  <dcterms:modified xsi:type="dcterms:W3CDTF">2022-10-05T08:28:00Z</dcterms:modified>
</cp:coreProperties>
</file>